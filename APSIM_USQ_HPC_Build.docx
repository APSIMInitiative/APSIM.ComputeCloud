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D0CB84" w14:textId="046399FC" w:rsidR="00B9308D" w:rsidRPr="00876F78" w:rsidRDefault="001B359E" w:rsidP="00466B07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7216" behindDoc="0" locked="1" layoutInCell="1" allowOverlap="1" wp14:anchorId="6B0C71DF" wp14:editId="170B13F9">
                <wp:simplePos x="0" y="0"/>
                <wp:positionH relativeFrom="margin">
                  <wp:align>left</wp:align>
                </wp:positionH>
                <wp:positionV relativeFrom="page">
                  <wp:posOffset>723265</wp:posOffset>
                </wp:positionV>
                <wp:extent cx="5626735" cy="4048125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6735" cy="404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W w:w="4000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6850"/>
                            </w:tblGrid>
                            <w:tr w:rsidR="001B359E" w:rsidRPr="00E86345" w14:paraId="3B0A4B3A" w14:textId="77777777" w:rsidTr="001B359E">
                              <w:trPr>
                                <w:trHeight w:val="2275"/>
                              </w:trPr>
                              <w:tc>
                                <w:tcPr>
                                  <w:tcW w:w="7405" w:type="dxa"/>
                                </w:tcPr>
                                <w:p w14:paraId="7532DB0C" w14:textId="77777777" w:rsidR="001B359E" w:rsidRPr="001B359E" w:rsidRDefault="00D84AAC" w:rsidP="001B359E">
                                  <w:pPr>
                                    <w:pStyle w:val="NoSpacing"/>
                                    <w:rPr>
                                      <w:rFonts w:ascii="Arial" w:hAnsi="Arial" w:cs="Arial"/>
                                      <w:color w:val="808080" w:themeColor="background1" w:themeShade="80"/>
                                      <w:sz w:val="52"/>
                                      <w:szCs w:val="52"/>
                                      <w:lang w:val="en-AU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noProof/>
                                      <w:color w:val="808080" w:themeColor="background1" w:themeShade="80"/>
                                      <w:sz w:val="52"/>
                                      <w:szCs w:val="52"/>
                                      <w:lang w:val="en-AU" w:eastAsia="en-AU"/>
                                    </w:rPr>
                                    <w:drawing>
                                      <wp:inline distT="0" distB="0" distL="0" distR="0" wp14:anchorId="2AFE2E7F" wp14:editId="744A8F95">
                                        <wp:extent cx="1267300" cy="1389380"/>
                                        <wp:effectExtent l="0" t="0" r="3175" b="7620"/>
                                        <wp:docPr id="6" name="Picture 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67981" cy="139012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1B359E" w:rsidRPr="00E86345" w14:paraId="6BE3A319" w14:textId="77777777" w:rsidTr="001B359E">
                              <w:trPr>
                                <w:trHeight w:val="1976"/>
                              </w:trPr>
                              <w:tc>
                                <w:tcPr>
                                  <w:tcW w:w="7405" w:type="dxa"/>
                                </w:tcPr>
                                <w:p w14:paraId="07CDF456" w14:textId="2785A4B6" w:rsidR="001B359E" w:rsidRDefault="00436BA4" w:rsidP="00D862B1">
                                  <w:pPr>
                                    <w:pStyle w:val="CoverHeading1"/>
                                  </w:pPr>
                                  <w:r>
                                    <w:t>Build</w:t>
                                  </w:r>
                                  <w:r w:rsidR="00272F8E">
                                    <w:t>ing APSIM</w:t>
                                  </w:r>
                                  <w:r w:rsidR="00F1053C">
                                    <w:t xml:space="preserve"> 7.9</w:t>
                                  </w:r>
                                  <w:r w:rsidR="00272F8E">
                                    <w:t xml:space="preserve"> for the USQ</w:t>
                                  </w:r>
                                  <w:r>
                                    <w:t xml:space="preserve"> HPC System</w:t>
                                  </w:r>
                                </w:p>
                                <w:p w14:paraId="0F0C74A5" w14:textId="035FA873" w:rsidR="00D862B1" w:rsidRPr="00466B07" w:rsidRDefault="00D862B1" w:rsidP="00D862B1">
                                  <w:pPr>
                                    <w:pStyle w:val="CoverHeading1"/>
                                  </w:pPr>
                                </w:p>
                              </w:tc>
                            </w:tr>
                            <w:tr w:rsidR="001B359E" w:rsidRPr="00E86345" w14:paraId="246C7764" w14:textId="77777777" w:rsidTr="001B359E">
                              <w:tc>
                                <w:tcPr>
                                  <w:tcW w:w="7405" w:type="dxa"/>
                                  <w:tcMar>
                                    <w:top w:w="216" w:type="dxa"/>
                                    <w:left w:w="115" w:type="dxa"/>
                                    <w:bottom w:w="216" w:type="dxa"/>
                                    <w:right w:w="115" w:type="dxa"/>
                                  </w:tcMar>
                                </w:tcPr>
                                <w:p w14:paraId="16F4E906" w14:textId="3C2A6DD4" w:rsidR="001B359E" w:rsidRPr="00466B07" w:rsidRDefault="00D862B1" w:rsidP="00466B07">
                                  <w:pPr>
                                    <w:pStyle w:val="CoverAuthors"/>
                                  </w:pPr>
                                  <w:r>
                                    <w:t>Russell Waldron</w:t>
                                  </w:r>
                                </w:p>
                                <w:p w14:paraId="4C9C573B" w14:textId="42C41F47" w:rsidR="001B359E" w:rsidRPr="00466B07" w:rsidRDefault="001B359E" w:rsidP="00466B07">
                                  <w:pPr>
                                    <w:pStyle w:val="CoverAuthors"/>
                                  </w:pPr>
                                </w:p>
                                <w:p w14:paraId="24CB5A49" w14:textId="77777777" w:rsidR="001B359E" w:rsidRPr="00E86345" w:rsidRDefault="001B359E" w:rsidP="001B359E">
                                  <w:pPr>
                                    <w:pStyle w:val="NoSpacing"/>
                                    <w:rPr>
                                      <w:rFonts w:ascii="Arial" w:hAnsi="Arial" w:cs="Arial"/>
                                      <w:b/>
                                      <w:color w:val="7030A0"/>
                                      <w:sz w:val="30"/>
                                      <w:lang w:val="en-AU"/>
                                    </w:rPr>
                                  </w:pPr>
                                </w:p>
                                <w:p w14:paraId="285372EB" w14:textId="77777777" w:rsidR="001B359E" w:rsidRPr="00E86345" w:rsidRDefault="001B359E" w:rsidP="001B359E">
                                  <w:pPr>
                                    <w:pStyle w:val="NoSpacing"/>
                                    <w:rPr>
                                      <w:rFonts w:ascii="Arial" w:hAnsi="Arial" w:cs="Arial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02CFEE2" w14:textId="77777777" w:rsidR="00876F78" w:rsidRDefault="00876F78" w:rsidP="00466B0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0C71DF" id="_x0000_t202" coordsize="21600,21600" o:spt="202" path="m,l,21600r21600,l21600,xe">
                <v:stroke joinstyle="miter"/>
                <v:path gradientshapeok="t" o:connecttype="rect"/>
              </v:shapetype>
              <v:shape id="Text Box 34" o:spid="_x0000_s1026" type="#_x0000_t202" style="position:absolute;margin-left:0;margin-top:56.95pt;width:443.05pt;height:318.75pt;z-index:251657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" filled="f" stroked="f" strokeweight=".5pt">
                <v:textbox>
                  <w:txbxContent>
                    <w:tbl>
                      <w:tblPr>
                        <w:tblW w:w="4000" w:type="pct"/>
                        <w:tblLook w:val="04A0" w:firstRow="1" w:lastRow="0" w:firstColumn="1" w:lastColumn="0" w:noHBand="0" w:noVBand="1"/>
                      </w:tblPr>
                      <w:tblGrid>
                        <w:gridCol w:w="6850"/>
                      </w:tblGrid>
                      <w:tr w:rsidR="001B359E" w:rsidRPr="00E86345" w14:paraId="3B0A4B3A" w14:textId="77777777" w:rsidTr="001B359E">
                        <w:trPr>
                          <w:trHeight w:val="2275"/>
                        </w:trPr>
                        <w:tc>
                          <w:tcPr>
                            <w:tcW w:w="7405" w:type="dxa"/>
                          </w:tcPr>
                          <w:p w14:paraId="7532DB0C" w14:textId="77777777" w:rsidR="001B359E" w:rsidRPr="001B359E" w:rsidRDefault="00D84AAC" w:rsidP="001B359E">
                            <w:pPr>
                              <w:pStyle w:val="NoSpacing"/>
                              <w:rPr>
                                <w:rFonts w:ascii="Arial" w:hAnsi="Arial" w:cs="Arial"/>
                                <w:color w:val="808080" w:themeColor="background1" w:themeShade="80"/>
                                <w:sz w:val="52"/>
                                <w:szCs w:val="52"/>
                                <w:lang w:val="en-AU"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color w:val="808080" w:themeColor="background1" w:themeShade="80"/>
                                <w:sz w:val="52"/>
                                <w:szCs w:val="52"/>
                                <w:lang w:val="en-AU" w:eastAsia="en-AU"/>
                              </w:rPr>
                              <w:drawing>
                                <wp:inline distT="0" distB="0" distL="0" distR="0" wp14:anchorId="2AFE2E7F" wp14:editId="744A8F95">
                                  <wp:extent cx="1267300" cy="1389380"/>
                                  <wp:effectExtent l="0" t="0" r="3175" b="7620"/>
                                  <wp:docPr id="6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67981" cy="13901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1B359E" w:rsidRPr="00E86345" w14:paraId="6BE3A319" w14:textId="77777777" w:rsidTr="001B359E">
                        <w:trPr>
                          <w:trHeight w:val="1976"/>
                        </w:trPr>
                        <w:tc>
                          <w:tcPr>
                            <w:tcW w:w="7405" w:type="dxa"/>
                          </w:tcPr>
                          <w:p w14:paraId="07CDF456" w14:textId="2785A4B6" w:rsidR="001B359E" w:rsidRDefault="00436BA4" w:rsidP="00D862B1">
                            <w:pPr>
                              <w:pStyle w:val="CoverHeading1"/>
                            </w:pPr>
                            <w:r>
                              <w:t>Build</w:t>
                            </w:r>
                            <w:r w:rsidR="00272F8E">
                              <w:t>ing APSIM</w:t>
                            </w:r>
                            <w:r w:rsidR="00F1053C">
                              <w:t xml:space="preserve"> 7.9</w:t>
                            </w:r>
                            <w:r w:rsidR="00272F8E">
                              <w:t xml:space="preserve"> for the USQ</w:t>
                            </w:r>
                            <w:r>
                              <w:t xml:space="preserve"> HPC System</w:t>
                            </w:r>
                          </w:p>
                          <w:p w14:paraId="0F0C74A5" w14:textId="035FA873" w:rsidR="00D862B1" w:rsidRPr="00466B07" w:rsidRDefault="00D862B1" w:rsidP="00D862B1">
                            <w:pPr>
                              <w:pStyle w:val="CoverHeading1"/>
                            </w:pPr>
                          </w:p>
                        </w:tc>
                      </w:tr>
                      <w:tr w:rsidR="001B359E" w:rsidRPr="00E86345" w14:paraId="246C7764" w14:textId="77777777" w:rsidTr="001B359E">
                        <w:tc>
                          <w:tcPr>
                            <w:tcW w:w="7405" w:type="dxa"/>
                            <w:tcMar>
                              <w:top w:w="216" w:type="dxa"/>
                              <w:left w:w="115" w:type="dxa"/>
                              <w:bottom w:w="216" w:type="dxa"/>
                              <w:right w:w="115" w:type="dxa"/>
                            </w:tcMar>
                          </w:tcPr>
                          <w:p w14:paraId="16F4E906" w14:textId="3C2A6DD4" w:rsidR="001B359E" w:rsidRPr="00466B07" w:rsidRDefault="00D862B1" w:rsidP="00466B07">
                            <w:pPr>
                              <w:pStyle w:val="CoverAuthors"/>
                            </w:pPr>
                            <w:r>
                              <w:t>Russell Waldron</w:t>
                            </w:r>
                          </w:p>
                          <w:p w14:paraId="4C9C573B" w14:textId="42C41F47" w:rsidR="001B359E" w:rsidRPr="00466B07" w:rsidRDefault="001B359E" w:rsidP="00466B07">
                            <w:pPr>
                              <w:pStyle w:val="CoverAuthors"/>
                            </w:pPr>
                          </w:p>
                          <w:p w14:paraId="24CB5A49" w14:textId="77777777" w:rsidR="001B359E" w:rsidRPr="00E86345" w:rsidRDefault="001B359E" w:rsidP="001B359E">
                            <w:pPr>
                              <w:pStyle w:val="NoSpacing"/>
                              <w:rPr>
                                <w:rFonts w:ascii="Arial" w:hAnsi="Arial" w:cs="Arial"/>
                                <w:b/>
                                <w:color w:val="7030A0"/>
                                <w:sz w:val="30"/>
                                <w:lang w:val="en-AU"/>
                              </w:rPr>
                            </w:pPr>
                          </w:p>
                          <w:p w14:paraId="285372EB" w14:textId="77777777" w:rsidR="001B359E" w:rsidRPr="00E86345" w:rsidRDefault="001B359E" w:rsidP="001B359E">
                            <w:pPr>
                              <w:pStyle w:val="NoSpacing"/>
                              <w:rPr>
                                <w:rFonts w:ascii="Arial" w:hAnsi="Arial" w:cs="Arial"/>
                              </w:rPr>
                            </w:pPr>
                          </w:p>
                        </w:tc>
                      </w:tr>
                    </w:tbl>
                    <w:p w14:paraId="702CFEE2" w14:textId="77777777" w:rsidR="00876F78" w:rsidRDefault="00876F78" w:rsidP="00466B07"/>
                  </w:txbxContent>
                </v:textbox>
                <w10:wrap anchorx="margin" anchory="page"/>
                <w10:anchorlock/>
              </v:shape>
            </w:pict>
          </mc:Fallback>
        </mc:AlternateContent>
      </w:r>
    </w:p>
    <w:tbl>
      <w:tblPr>
        <w:tblpPr w:leftFromText="187" w:rightFromText="187" w:vertAnchor="page" w:horzAnchor="margin" w:tblpXSpec="center" w:tblpY="12649"/>
        <w:tblW w:w="4000" w:type="pct"/>
        <w:tblLook w:val="04A0" w:firstRow="1" w:lastRow="0" w:firstColumn="1" w:lastColumn="0" w:noHBand="0" w:noVBand="1"/>
      </w:tblPr>
      <w:tblGrid>
        <w:gridCol w:w="7256"/>
      </w:tblGrid>
      <w:tr w:rsidR="00B9308D" w:rsidRPr="00E86345" w14:paraId="14293351" w14:textId="77777777" w:rsidTr="00516E2D">
        <w:tc>
          <w:tcPr>
            <w:tcW w:w="7440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5A1C8BBA" w14:textId="77777777" w:rsidR="00B9308D" w:rsidRPr="00E86345" w:rsidRDefault="00B9308D" w:rsidP="00E70554">
            <w:pPr>
              <w:pStyle w:val="NoSpacing"/>
              <w:jc w:val="center"/>
              <w:rPr>
                <w:rFonts w:ascii="Arial" w:hAnsi="Arial" w:cs="Arial"/>
                <w:color w:val="4F81BD"/>
              </w:rPr>
            </w:pPr>
          </w:p>
        </w:tc>
      </w:tr>
    </w:tbl>
    <w:p w14:paraId="0BA26E9D" w14:textId="7C16F936" w:rsidR="00F473C7" w:rsidRDefault="00516E2D" w:rsidP="00466B07">
      <w:pPr>
        <w:pStyle w:val="Reporttabelheader"/>
        <w:sectPr w:rsidR="00F473C7" w:rsidSect="007A3B1B">
          <w:footerReference w:type="default" r:id="rId10"/>
          <w:footerReference w:type="first" r:id="rId11"/>
          <w:pgSz w:w="11906" w:h="16838"/>
          <w:pgMar w:top="1418" w:right="1418" w:bottom="1418" w:left="1418" w:header="397" w:footer="708" w:gutter="0"/>
          <w:cols w:space="708"/>
          <w:titlePg/>
          <w:docGrid w:linePitch="360"/>
        </w:sectPr>
      </w:pPr>
      <w:r w:rsidRPr="00516E2D">
        <w:rPr>
          <w:rFonts w:ascii="Verdana" w:hAnsi="Verdana" w:cs="Times New Roman"/>
          <w:bCs w:val="0"/>
          <w:i w:val="0"/>
          <w:noProof/>
          <w:sz w:val="22"/>
          <w:lang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9C3623" wp14:editId="5A31C589">
                <wp:simplePos x="0" y="0"/>
                <wp:positionH relativeFrom="page">
                  <wp:align>left</wp:align>
                </wp:positionH>
                <wp:positionV relativeFrom="paragraph">
                  <wp:posOffset>3438525</wp:posOffset>
                </wp:positionV>
                <wp:extent cx="7554714" cy="6436706"/>
                <wp:effectExtent l="0" t="0" r="8255" b="2540"/>
                <wp:wrapNone/>
                <wp:docPr id="8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4714" cy="6436706"/>
                        </a:xfrm>
                        <a:custGeom>
                          <a:avLst/>
                          <a:gdLst>
                            <a:gd name="connsiteX0" fmla="*/ 0 w 10658475"/>
                            <a:gd name="connsiteY0" fmla="*/ 0 h 990600"/>
                            <a:gd name="connsiteX1" fmla="*/ 10658475 w 10658475"/>
                            <a:gd name="connsiteY1" fmla="*/ 0 h 990600"/>
                            <a:gd name="connsiteX2" fmla="*/ 10658475 w 10658475"/>
                            <a:gd name="connsiteY2" fmla="*/ 990600 h 990600"/>
                            <a:gd name="connsiteX3" fmla="*/ 0 w 10658475"/>
                            <a:gd name="connsiteY3" fmla="*/ 990600 h 990600"/>
                            <a:gd name="connsiteX4" fmla="*/ 0 w 10658475"/>
                            <a:gd name="connsiteY4" fmla="*/ 0 h 990600"/>
                            <a:gd name="connsiteX0" fmla="*/ 0 w 10658475"/>
                            <a:gd name="connsiteY0" fmla="*/ 0 h 990600"/>
                            <a:gd name="connsiteX1" fmla="*/ 10658475 w 10658475"/>
                            <a:gd name="connsiteY1" fmla="*/ 0 h 990600"/>
                            <a:gd name="connsiteX2" fmla="*/ 10658475 w 10658475"/>
                            <a:gd name="connsiteY2" fmla="*/ 990600 h 990600"/>
                            <a:gd name="connsiteX3" fmla="*/ 0 w 10658475"/>
                            <a:gd name="connsiteY3" fmla="*/ 990600 h 990600"/>
                            <a:gd name="connsiteX4" fmla="*/ 0 w 10658475"/>
                            <a:gd name="connsiteY4" fmla="*/ 0 h 990600"/>
                            <a:gd name="connsiteX0" fmla="*/ 0 w 10658475"/>
                            <a:gd name="connsiteY0" fmla="*/ 0 h 990600"/>
                            <a:gd name="connsiteX1" fmla="*/ 10658475 w 10658475"/>
                            <a:gd name="connsiteY1" fmla="*/ 0 h 990600"/>
                            <a:gd name="connsiteX2" fmla="*/ 10658475 w 10658475"/>
                            <a:gd name="connsiteY2" fmla="*/ 990600 h 990600"/>
                            <a:gd name="connsiteX3" fmla="*/ 0 w 10658475"/>
                            <a:gd name="connsiteY3" fmla="*/ 990600 h 990600"/>
                            <a:gd name="connsiteX4" fmla="*/ 0 w 10658475"/>
                            <a:gd name="connsiteY4" fmla="*/ 0 h 990600"/>
                            <a:gd name="connsiteX0" fmla="*/ 0 w 10658475"/>
                            <a:gd name="connsiteY0" fmla="*/ 95250 h 1085850"/>
                            <a:gd name="connsiteX1" fmla="*/ 10629900 w 10658475"/>
                            <a:gd name="connsiteY1" fmla="*/ 0 h 1085850"/>
                            <a:gd name="connsiteX2" fmla="*/ 10658475 w 10658475"/>
                            <a:gd name="connsiteY2" fmla="*/ 1085850 h 1085850"/>
                            <a:gd name="connsiteX3" fmla="*/ 0 w 10658475"/>
                            <a:gd name="connsiteY3" fmla="*/ 1085850 h 1085850"/>
                            <a:gd name="connsiteX4" fmla="*/ 0 w 10658475"/>
                            <a:gd name="connsiteY4" fmla="*/ 95250 h 1085850"/>
                            <a:gd name="connsiteX0" fmla="*/ 0 w 10658475"/>
                            <a:gd name="connsiteY0" fmla="*/ 95250 h 1085850"/>
                            <a:gd name="connsiteX1" fmla="*/ 10629900 w 10658475"/>
                            <a:gd name="connsiteY1" fmla="*/ 0 h 1085850"/>
                            <a:gd name="connsiteX2" fmla="*/ 10658475 w 10658475"/>
                            <a:gd name="connsiteY2" fmla="*/ 1085850 h 1085850"/>
                            <a:gd name="connsiteX3" fmla="*/ 0 w 10658475"/>
                            <a:gd name="connsiteY3" fmla="*/ 1085850 h 1085850"/>
                            <a:gd name="connsiteX4" fmla="*/ 0 w 10658475"/>
                            <a:gd name="connsiteY4" fmla="*/ 95250 h 1085850"/>
                            <a:gd name="connsiteX0" fmla="*/ 0 w 10686847"/>
                            <a:gd name="connsiteY0" fmla="*/ 95250 h 1085850"/>
                            <a:gd name="connsiteX1" fmla="*/ 10686847 w 10686847"/>
                            <a:gd name="connsiteY1" fmla="*/ 0 h 1085850"/>
                            <a:gd name="connsiteX2" fmla="*/ 10658475 w 10686847"/>
                            <a:gd name="connsiteY2" fmla="*/ 1085850 h 1085850"/>
                            <a:gd name="connsiteX3" fmla="*/ 0 w 10686847"/>
                            <a:gd name="connsiteY3" fmla="*/ 1085850 h 1085850"/>
                            <a:gd name="connsiteX4" fmla="*/ 0 w 10686847"/>
                            <a:gd name="connsiteY4" fmla="*/ 95250 h 1085850"/>
                            <a:gd name="connsiteX0" fmla="*/ 0 w 10734305"/>
                            <a:gd name="connsiteY0" fmla="*/ 114300 h 1085850"/>
                            <a:gd name="connsiteX1" fmla="*/ 10734305 w 10734305"/>
                            <a:gd name="connsiteY1" fmla="*/ 0 h 1085850"/>
                            <a:gd name="connsiteX2" fmla="*/ 10705933 w 10734305"/>
                            <a:gd name="connsiteY2" fmla="*/ 1085850 h 1085850"/>
                            <a:gd name="connsiteX3" fmla="*/ 47458 w 10734305"/>
                            <a:gd name="connsiteY3" fmla="*/ 1085850 h 1085850"/>
                            <a:gd name="connsiteX4" fmla="*/ 0 w 10734305"/>
                            <a:gd name="connsiteY4" fmla="*/ 114300 h 1085850"/>
                            <a:gd name="connsiteX0" fmla="*/ 0 w 10734305"/>
                            <a:gd name="connsiteY0" fmla="*/ 114300 h 1123950"/>
                            <a:gd name="connsiteX1" fmla="*/ 10734305 w 10734305"/>
                            <a:gd name="connsiteY1" fmla="*/ 0 h 1123950"/>
                            <a:gd name="connsiteX2" fmla="*/ 10705933 w 10734305"/>
                            <a:gd name="connsiteY2" fmla="*/ 1085850 h 1123950"/>
                            <a:gd name="connsiteX3" fmla="*/ 28475 w 10734305"/>
                            <a:gd name="connsiteY3" fmla="*/ 1123950 h 1123950"/>
                            <a:gd name="connsiteX4" fmla="*/ 0 w 10734305"/>
                            <a:gd name="connsiteY4" fmla="*/ 114300 h 1123950"/>
                            <a:gd name="connsiteX0" fmla="*/ 0 w 10734305"/>
                            <a:gd name="connsiteY0" fmla="*/ 114300 h 1123950"/>
                            <a:gd name="connsiteX1" fmla="*/ 10734305 w 10734305"/>
                            <a:gd name="connsiteY1" fmla="*/ 0 h 1123950"/>
                            <a:gd name="connsiteX2" fmla="*/ 10705933 w 10734305"/>
                            <a:gd name="connsiteY2" fmla="*/ 1085850 h 1123950"/>
                            <a:gd name="connsiteX3" fmla="*/ 28475 w 10734305"/>
                            <a:gd name="connsiteY3" fmla="*/ 1123950 h 1123950"/>
                            <a:gd name="connsiteX4" fmla="*/ 0 w 10734305"/>
                            <a:gd name="connsiteY4" fmla="*/ 114300 h 1123950"/>
                            <a:gd name="connsiteX0" fmla="*/ 0 w 10734305"/>
                            <a:gd name="connsiteY0" fmla="*/ 114300 h 1123950"/>
                            <a:gd name="connsiteX1" fmla="*/ 10734305 w 10734305"/>
                            <a:gd name="connsiteY1" fmla="*/ 0 h 1123950"/>
                            <a:gd name="connsiteX2" fmla="*/ 10705933 w 10734305"/>
                            <a:gd name="connsiteY2" fmla="*/ 1085850 h 1123950"/>
                            <a:gd name="connsiteX3" fmla="*/ 28475 w 10734305"/>
                            <a:gd name="connsiteY3" fmla="*/ 1123950 h 1123950"/>
                            <a:gd name="connsiteX4" fmla="*/ 0 w 10734305"/>
                            <a:gd name="connsiteY4" fmla="*/ 114300 h 1123950"/>
                            <a:gd name="connsiteX0" fmla="*/ 0 w 10734305"/>
                            <a:gd name="connsiteY0" fmla="*/ 114300 h 1123950"/>
                            <a:gd name="connsiteX1" fmla="*/ 10734305 w 10734305"/>
                            <a:gd name="connsiteY1" fmla="*/ 0 h 1123950"/>
                            <a:gd name="connsiteX2" fmla="*/ 10705933 w 10734305"/>
                            <a:gd name="connsiteY2" fmla="*/ 1085850 h 1123950"/>
                            <a:gd name="connsiteX3" fmla="*/ 28475 w 10734305"/>
                            <a:gd name="connsiteY3" fmla="*/ 1123950 h 1123950"/>
                            <a:gd name="connsiteX4" fmla="*/ 0 w 10734305"/>
                            <a:gd name="connsiteY4" fmla="*/ 114300 h 1123950"/>
                            <a:gd name="connsiteX0" fmla="*/ 0 w 10734305"/>
                            <a:gd name="connsiteY0" fmla="*/ 185517 h 1195167"/>
                            <a:gd name="connsiteX1" fmla="*/ 10734305 w 10734305"/>
                            <a:gd name="connsiteY1" fmla="*/ 71217 h 1195167"/>
                            <a:gd name="connsiteX2" fmla="*/ 10705933 w 10734305"/>
                            <a:gd name="connsiteY2" fmla="*/ 1157067 h 1195167"/>
                            <a:gd name="connsiteX3" fmla="*/ 28475 w 10734305"/>
                            <a:gd name="connsiteY3" fmla="*/ 1195167 h 1195167"/>
                            <a:gd name="connsiteX4" fmla="*/ 0 w 10734305"/>
                            <a:gd name="connsiteY4" fmla="*/ 185517 h 1195167"/>
                            <a:gd name="connsiteX0" fmla="*/ 0 w 10734305"/>
                            <a:gd name="connsiteY0" fmla="*/ 201244 h 1210894"/>
                            <a:gd name="connsiteX1" fmla="*/ 10734305 w 10734305"/>
                            <a:gd name="connsiteY1" fmla="*/ 86944 h 1210894"/>
                            <a:gd name="connsiteX2" fmla="*/ 10705933 w 10734305"/>
                            <a:gd name="connsiteY2" fmla="*/ 1172794 h 1210894"/>
                            <a:gd name="connsiteX3" fmla="*/ 28475 w 10734305"/>
                            <a:gd name="connsiteY3" fmla="*/ 1210894 h 1210894"/>
                            <a:gd name="connsiteX4" fmla="*/ 0 w 10734305"/>
                            <a:gd name="connsiteY4" fmla="*/ 201244 h 1210894"/>
                            <a:gd name="connsiteX0" fmla="*/ 0 w 10734305"/>
                            <a:gd name="connsiteY0" fmla="*/ 277137 h 1286787"/>
                            <a:gd name="connsiteX1" fmla="*/ 10734305 w 10734305"/>
                            <a:gd name="connsiteY1" fmla="*/ 162837 h 1286787"/>
                            <a:gd name="connsiteX2" fmla="*/ 10705933 w 10734305"/>
                            <a:gd name="connsiteY2" fmla="*/ 1248687 h 1286787"/>
                            <a:gd name="connsiteX3" fmla="*/ 28475 w 10734305"/>
                            <a:gd name="connsiteY3" fmla="*/ 1286787 h 1286787"/>
                            <a:gd name="connsiteX4" fmla="*/ 0 w 10734305"/>
                            <a:gd name="connsiteY4" fmla="*/ 277137 h 1286787"/>
                            <a:gd name="connsiteX0" fmla="*/ 0 w 10705933"/>
                            <a:gd name="connsiteY0" fmla="*/ 277137 h 1286787"/>
                            <a:gd name="connsiteX1" fmla="*/ 10547533 w 10705933"/>
                            <a:gd name="connsiteY1" fmla="*/ 162837 h 1286787"/>
                            <a:gd name="connsiteX2" fmla="*/ 10705933 w 10705933"/>
                            <a:gd name="connsiteY2" fmla="*/ 1248687 h 1286787"/>
                            <a:gd name="connsiteX3" fmla="*/ 28475 w 10705933"/>
                            <a:gd name="connsiteY3" fmla="*/ 1286787 h 1286787"/>
                            <a:gd name="connsiteX4" fmla="*/ 0 w 10705933"/>
                            <a:gd name="connsiteY4" fmla="*/ 277137 h 1286787"/>
                            <a:gd name="connsiteX0" fmla="*/ 0 w 10552514"/>
                            <a:gd name="connsiteY0" fmla="*/ 277137 h 1286787"/>
                            <a:gd name="connsiteX1" fmla="*/ 10547533 w 10552514"/>
                            <a:gd name="connsiteY1" fmla="*/ 162837 h 1286787"/>
                            <a:gd name="connsiteX2" fmla="*/ 10552514 w 10552514"/>
                            <a:gd name="connsiteY2" fmla="*/ 1041130 h 1286787"/>
                            <a:gd name="connsiteX3" fmla="*/ 28475 w 10552514"/>
                            <a:gd name="connsiteY3" fmla="*/ 1286787 h 1286787"/>
                            <a:gd name="connsiteX4" fmla="*/ 0 w 10552514"/>
                            <a:gd name="connsiteY4" fmla="*/ 277137 h 1286787"/>
                            <a:gd name="connsiteX0" fmla="*/ 0 w 10547875"/>
                            <a:gd name="connsiteY0" fmla="*/ 277137 h 1286787"/>
                            <a:gd name="connsiteX1" fmla="*/ 10547533 w 10547875"/>
                            <a:gd name="connsiteY1" fmla="*/ 162837 h 1286787"/>
                            <a:gd name="connsiteX2" fmla="*/ 10545844 w 10547875"/>
                            <a:gd name="connsiteY2" fmla="*/ 1221906 h 1286787"/>
                            <a:gd name="connsiteX3" fmla="*/ 28475 w 10547875"/>
                            <a:gd name="connsiteY3" fmla="*/ 1286787 h 1286787"/>
                            <a:gd name="connsiteX4" fmla="*/ 0 w 10547875"/>
                            <a:gd name="connsiteY4" fmla="*/ 277137 h 1286787"/>
                            <a:gd name="connsiteX0" fmla="*/ 0 w 10554365"/>
                            <a:gd name="connsiteY0" fmla="*/ 295221 h 1304871"/>
                            <a:gd name="connsiteX1" fmla="*/ 10554203 w 10554365"/>
                            <a:gd name="connsiteY1" fmla="*/ 160835 h 1304871"/>
                            <a:gd name="connsiteX2" fmla="*/ 10545844 w 10554365"/>
                            <a:gd name="connsiteY2" fmla="*/ 1239990 h 1304871"/>
                            <a:gd name="connsiteX3" fmla="*/ 28475 w 10554365"/>
                            <a:gd name="connsiteY3" fmla="*/ 1304871 h 1304871"/>
                            <a:gd name="connsiteX4" fmla="*/ 0 w 10554365"/>
                            <a:gd name="connsiteY4" fmla="*/ 295221 h 1304871"/>
                            <a:gd name="connsiteX0" fmla="*/ 51570 w 10525890"/>
                            <a:gd name="connsiteY0" fmla="*/ 319411 h 1302279"/>
                            <a:gd name="connsiteX1" fmla="*/ 10525728 w 10525890"/>
                            <a:gd name="connsiteY1" fmla="*/ 158243 h 1302279"/>
                            <a:gd name="connsiteX2" fmla="*/ 10517369 w 10525890"/>
                            <a:gd name="connsiteY2" fmla="*/ 1237398 h 1302279"/>
                            <a:gd name="connsiteX3" fmla="*/ 0 w 10525890"/>
                            <a:gd name="connsiteY3" fmla="*/ 1302279 h 1302279"/>
                            <a:gd name="connsiteX4" fmla="*/ 51570 w 10525890"/>
                            <a:gd name="connsiteY4" fmla="*/ 319411 h 1302279"/>
                            <a:gd name="connsiteX0" fmla="*/ 0 w 10474320"/>
                            <a:gd name="connsiteY0" fmla="*/ 319411 h 1237398"/>
                            <a:gd name="connsiteX1" fmla="*/ 10474158 w 10474320"/>
                            <a:gd name="connsiteY1" fmla="*/ 158243 h 1237398"/>
                            <a:gd name="connsiteX2" fmla="*/ 10465799 w 10474320"/>
                            <a:gd name="connsiteY2" fmla="*/ 1237398 h 1237398"/>
                            <a:gd name="connsiteX3" fmla="*/ 195236 w 10474320"/>
                            <a:gd name="connsiteY3" fmla="*/ 1148285 h 1237398"/>
                            <a:gd name="connsiteX4" fmla="*/ 0 w 10474320"/>
                            <a:gd name="connsiteY4" fmla="*/ 319411 h 1237398"/>
                            <a:gd name="connsiteX0" fmla="*/ 0 w 10474320"/>
                            <a:gd name="connsiteY0" fmla="*/ 319411 h 1242021"/>
                            <a:gd name="connsiteX1" fmla="*/ 10474158 w 10474320"/>
                            <a:gd name="connsiteY1" fmla="*/ 158243 h 1242021"/>
                            <a:gd name="connsiteX2" fmla="*/ 10465799 w 10474320"/>
                            <a:gd name="connsiteY2" fmla="*/ 1237398 h 1242021"/>
                            <a:gd name="connsiteX3" fmla="*/ 8464 w 10474320"/>
                            <a:gd name="connsiteY3" fmla="*/ 1242021 h 1242021"/>
                            <a:gd name="connsiteX4" fmla="*/ 0 w 10474320"/>
                            <a:gd name="connsiteY4" fmla="*/ 319411 h 1242021"/>
                            <a:gd name="connsiteX0" fmla="*/ 0 w 10474320"/>
                            <a:gd name="connsiteY0" fmla="*/ 135015 h 1057625"/>
                            <a:gd name="connsiteX1" fmla="*/ 10474158 w 10474320"/>
                            <a:gd name="connsiteY1" fmla="*/ 180889 h 1057625"/>
                            <a:gd name="connsiteX2" fmla="*/ 10465799 w 10474320"/>
                            <a:gd name="connsiteY2" fmla="*/ 1053002 h 1057625"/>
                            <a:gd name="connsiteX3" fmla="*/ 8464 w 10474320"/>
                            <a:gd name="connsiteY3" fmla="*/ 1057625 h 1057625"/>
                            <a:gd name="connsiteX4" fmla="*/ 0 w 10474320"/>
                            <a:gd name="connsiteY4" fmla="*/ 135015 h 1057625"/>
                            <a:gd name="connsiteX0" fmla="*/ 0 w 10474320"/>
                            <a:gd name="connsiteY0" fmla="*/ 135015 h 1057625"/>
                            <a:gd name="connsiteX1" fmla="*/ 10474158 w 10474320"/>
                            <a:gd name="connsiteY1" fmla="*/ 180889 h 1057625"/>
                            <a:gd name="connsiteX2" fmla="*/ 10465799 w 10474320"/>
                            <a:gd name="connsiteY2" fmla="*/ 1053002 h 1057625"/>
                            <a:gd name="connsiteX3" fmla="*/ 8465 w 10474320"/>
                            <a:gd name="connsiteY3" fmla="*/ 1057625 h 1057625"/>
                            <a:gd name="connsiteX4" fmla="*/ 0 w 10474320"/>
                            <a:gd name="connsiteY4" fmla="*/ 135015 h 1057625"/>
                            <a:gd name="connsiteX0" fmla="*/ 0 w 10474656"/>
                            <a:gd name="connsiteY0" fmla="*/ 135015 h 8885622"/>
                            <a:gd name="connsiteX1" fmla="*/ 10474158 w 10474656"/>
                            <a:gd name="connsiteY1" fmla="*/ 180889 h 8885622"/>
                            <a:gd name="connsiteX2" fmla="*/ 10474320 w 10474656"/>
                            <a:gd name="connsiteY2" fmla="*/ 8885622 h 8885622"/>
                            <a:gd name="connsiteX3" fmla="*/ 8465 w 10474656"/>
                            <a:gd name="connsiteY3" fmla="*/ 1057625 h 8885622"/>
                            <a:gd name="connsiteX4" fmla="*/ 0 w 10474656"/>
                            <a:gd name="connsiteY4" fmla="*/ 135015 h 8885622"/>
                            <a:gd name="connsiteX0" fmla="*/ 814 w 10475470"/>
                            <a:gd name="connsiteY0" fmla="*/ 135015 h 8885622"/>
                            <a:gd name="connsiteX1" fmla="*/ 10474972 w 10475470"/>
                            <a:gd name="connsiteY1" fmla="*/ 180889 h 8885622"/>
                            <a:gd name="connsiteX2" fmla="*/ 10475134 w 10475470"/>
                            <a:gd name="connsiteY2" fmla="*/ 8885622 h 8885622"/>
                            <a:gd name="connsiteX3" fmla="*/ 814 w 10475470"/>
                            <a:gd name="connsiteY3" fmla="*/ 5383229 h 8885622"/>
                            <a:gd name="connsiteX4" fmla="*/ 814 w 10475470"/>
                            <a:gd name="connsiteY4" fmla="*/ 135015 h 8885622"/>
                            <a:gd name="connsiteX0" fmla="*/ 1543 w 10476199"/>
                            <a:gd name="connsiteY0" fmla="*/ 135015 h 8965786"/>
                            <a:gd name="connsiteX1" fmla="*/ 10475701 w 10476199"/>
                            <a:gd name="connsiteY1" fmla="*/ 180889 h 8965786"/>
                            <a:gd name="connsiteX2" fmla="*/ 10475863 w 10476199"/>
                            <a:gd name="connsiteY2" fmla="*/ 8885622 h 8965786"/>
                            <a:gd name="connsiteX3" fmla="*/ 729 w 10476199"/>
                            <a:gd name="connsiteY3" fmla="*/ 8965785 h 8965786"/>
                            <a:gd name="connsiteX4" fmla="*/ 1543 w 10476199"/>
                            <a:gd name="connsiteY4" fmla="*/ 135015 h 8965786"/>
                            <a:gd name="connsiteX0" fmla="*/ 1544 w 10476246"/>
                            <a:gd name="connsiteY0" fmla="*/ 135015 h 8965785"/>
                            <a:gd name="connsiteX1" fmla="*/ 10475702 w 10476246"/>
                            <a:gd name="connsiteY1" fmla="*/ 180889 h 8965785"/>
                            <a:gd name="connsiteX2" fmla="*/ 10476200 w 10476246"/>
                            <a:gd name="connsiteY2" fmla="*/ 8898890 h 8965785"/>
                            <a:gd name="connsiteX3" fmla="*/ 730 w 10476246"/>
                            <a:gd name="connsiteY3" fmla="*/ 8965785 h 8965785"/>
                            <a:gd name="connsiteX4" fmla="*/ 1544 w 10476246"/>
                            <a:gd name="connsiteY4" fmla="*/ 135015 h 896578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476246" h="8965785">
                              <a:moveTo>
                                <a:pt x="1544" y="135015"/>
                              </a:moveTo>
                              <a:cubicBezTo>
                                <a:pt x="3570155" y="716040"/>
                                <a:pt x="6859634" y="-419292"/>
                                <a:pt x="10475702" y="180889"/>
                              </a:cubicBezTo>
                              <a:cubicBezTo>
                                <a:pt x="10477362" y="473653"/>
                                <a:pt x="10474540" y="8606126"/>
                                <a:pt x="10476200" y="8898890"/>
                              </a:cubicBezTo>
                              <a:lnTo>
                                <a:pt x="730" y="8965785"/>
                              </a:lnTo>
                              <a:cubicBezTo>
                                <a:pt x="-2091" y="8658248"/>
                                <a:pt x="4365" y="442552"/>
                                <a:pt x="1544" y="135015"/>
                              </a:cubicBez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rgbClr val="F49400"/>
                            </a:gs>
                            <a:gs pos="100000">
                              <a:srgbClr val="F9AC00"/>
                            </a:gs>
                            <a:gs pos="56250">
                              <a:srgbClr val="FFC000"/>
                            </a:gs>
                            <a:gs pos="20000">
                              <a:srgbClr val="F49400"/>
                            </a:gs>
                          </a:gsLst>
                          <a:lin ang="0" scaled="1"/>
                          <a:tileRect/>
                        </a:gra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51E7E3" w14:textId="77777777" w:rsidR="00516E2D" w:rsidRDefault="00516E2D" w:rsidP="00516E2D">
                            <w:pPr>
                              <w:pStyle w:val="NormalWeb"/>
                            </w:pPr>
                            <w:r>
                              <w:rPr>
                                <w:rFonts w:ascii="Verdana" w:hAnsi="Verdana"/>
                                <w:color w:val="F49400"/>
                                <w:kern w:val="24"/>
                                <w:sz w:val="22"/>
                                <w:szCs w:val="22"/>
                                <w14:textFill>
                                  <w14:gradFill>
                                    <w14:gsLst>
                                      <w14:gs w14:pos="0">
                                        <w14:srgbClr w14:val="F49400"/>
                                      </w14:gs>
                                      <w14:gs w14:pos="9500">
                                        <w14:srgbClr w14:val="F49400"/>
                                      </w14:gs>
                                      <w14:gs w14:pos="100000">
                                        <w14:srgbClr w14:val="FFC000"/>
                                      </w14:gs>
                                      <w14:gs w14:pos="55000">
                                        <w14:srgbClr w14:val="F9AC00"/>
                                      </w14:gs>
                                    </w14:gsLst>
                                    <w14:lin w14:ang="0" w14:scaled="0"/>
                                  </w14:gradFill>
                                </w14:textFill>
                              </w:rPr>
                              <w:t> 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C3623" id="Text Box 13" o:spid="_x0000_s1027" style="position:absolute;left:0;text-align:left;margin-left:0;margin-top:270.75pt;width:594.85pt;height:506.85pt;z-index:25166028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coordsize="10476246,896578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" adj="-11796480,,5400" path="m1544,135015v3568611,581025,6858090,-554307,10474158,45874c10477362,473653,10474540,8606126,10476200,8898890l730,8965785c-2091,8658248,4365,442552,1544,135015xe" fillcolor="#f49400" stroked="f" strokeweight=".5pt">
                <v:fill color2="#f9ac00" rotate="t" angle="90" colors="0 #f49400;13107f #f49400;.5625 #ffc000;1 #f9ac00" focus="100%" type="gradient"/>
                <v:stroke joinstyle="miter"/>
                <v:formulas/>
                <v:path arrowok="t" o:connecttype="custom" o:connectlocs="1113,96930;7554322,129864;7554681,6388681;526,6436706;1113,96930" o:connectangles="0,0,0,0,0" textboxrect="0,0,10476246,8965785"/>
                <v:textbox>
                  <w:txbxContent>
                    <w:p w14:paraId="1F51E7E3" w14:textId="77777777" w:rsidR="00516E2D" w:rsidRDefault="00516E2D" w:rsidP="00516E2D">
                      <w:pPr>
                        <w:pStyle w:val="NormalWeb"/>
                      </w:pPr>
                      <w:r>
                        <w:rPr>
                          <w:rFonts w:ascii="Verdana" w:hAnsi="Verdana"/>
                          <w:color w:val="F49400"/>
                          <w:kern w:val="24"/>
                          <w:sz w:val="22"/>
                          <w:szCs w:val="22"/>
                          <w14:textFill>
                            <w14:gradFill>
                              <w14:gsLst>
                                <w14:gs w14:pos="0">
                                  <w14:srgbClr w14:val="F49400"/>
                                </w14:gs>
                                <w14:gs w14:pos="9500">
                                  <w14:srgbClr w14:val="F49400"/>
                                </w14:gs>
                                <w14:gs w14:pos="100000">
                                  <w14:srgbClr w14:val="FFC000"/>
                                </w14:gs>
                                <w14:gs w14:pos="55000">
                                  <w14:srgbClr w14:val="F9AC00"/>
                                </w14:gs>
                              </w14:gsLst>
                              <w14:lin w14:ang="0" w14:scaled="0"/>
                            </w14:gradFill>
                          </w14:textFill>
                        </w:rPr>
                        <w:t> 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4AC47BD" w14:textId="6458AE2D" w:rsidR="003321E2" w:rsidRDefault="003321E2" w:rsidP="00D92F47">
      <w:pPr>
        <w:pStyle w:val="ReportMainHeading"/>
      </w:pPr>
    </w:p>
    <w:p w14:paraId="6F8F21D6" w14:textId="71DFBD91" w:rsidR="00221F2E" w:rsidRPr="00221F2E" w:rsidRDefault="00221F2E" w:rsidP="00FB60F2">
      <w:pPr>
        <w:pStyle w:val="ReportHeading1"/>
      </w:pPr>
      <w:r>
        <w:t>Introduction</w:t>
      </w:r>
    </w:p>
    <w:p w14:paraId="69722C18" w14:textId="683C220B" w:rsidR="00860F82" w:rsidRDefault="00860F82" w:rsidP="00860F82">
      <w:r>
        <w:t>This document describes of how to compile APSIM 7.9 from the source code for a Linux High Performance Computing (HPC) environment.</w:t>
      </w:r>
    </w:p>
    <w:p w14:paraId="4BCF991E" w14:textId="7EB953ED" w:rsidR="00860F82" w:rsidRDefault="000F41C8" w:rsidP="00860F82">
      <w:pPr>
        <w:spacing w:after="0" w:line="240" w:lineRule="auto"/>
      </w:pPr>
      <w:r>
        <w:t>The</w:t>
      </w:r>
      <w:r w:rsidR="00B60B92">
        <w:t xml:space="preserve"> document was</w:t>
      </w:r>
      <w:r w:rsidR="00860F82">
        <w:t xml:space="preserve"> prepared by the University of Southern Queensland High Performance Computing team.  It is </w:t>
      </w:r>
      <w:r w:rsidR="00B60B92">
        <w:t>based on the</w:t>
      </w:r>
      <w:r>
        <w:t xml:space="preserve"> process developed </w:t>
      </w:r>
      <w:r w:rsidR="00B60B92">
        <w:t>to compile</w:t>
      </w:r>
      <w:r w:rsidR="00860F82">
        <w:t xml:space="preserve"> APSIM</w:t>
      </w:r>
      <w:r w:rsidR="00B60B92">
        <w:t xml:space="preserve"> </w:t>
      </w:r>
      <w:r>
        <w:t xml:space="preserve">7.7, 7.8 and </w:t>
      </w:r>
      <w:r w:rsidR="00B60B92">
        <w:t>7.9 for</w:t>
      </w:r>
      <w:r w:rsidR="00860F82">
        <w:t xml:space="preserve"> the USQ HPC system </w:t>
      </w:r>
      <w:r w:rsidR="00860F82" w:rsidRPr="000F41C8">
        <w:rPr>
          <w:i/>
        </w:rPr>
        <w:t>Fawkes</w:t>
      </w:r>
      <w:r w:rsidR="00860F82">
        <w:t>.</w:t>
      </w:r>
    </w:p>
    <w:p w14:paraId="7631F4C7" w14:textId="77777777" w:rsidR="00860F82" w:rsidRDefault="00860F82" w:rsidP="00860F82">
      <w:pPr>
        <w:spacing w:after="0" w:line="240" w:lineRule="auto"/>
      </w:pPr>
    </w:p>
    <w:p w14:paraId="0E6AA0FE" w14:textId="29B91159" w:rsidR="00860F82" w:rsidRDefault="00860F82" w:rsidP="00860F82">
      <w:pPr>
        <w:spacing w:after="0" w:line="240" w:lineRule="auto"/>
      </w:pPr>
      <w:r>
        <w:t>This document is intended for experienced programmers familiar with compiling and installing software on Linux from source.</w:t>
      </w:r>
    </w:p>
    <w:p w14:paraId="12B00C7A" w14:textId="77777777" w:rsidR="00860F82" w:rsidRDefault="00860F82" w:rsidP="003321E2"/>
    <w:p w14:paraId="0C5AAF45" w14:textId="5284AA7C" w:rsidR="00C239CC" w:rsidRDefault="00F41C50" w:rsidP="00F41C50">
      <w:pPr>
        <w:pStyle w:val="ReportHeading1"/>
      </w:pPr>
      <w:r>
        <w:t>Build Environment</w:t>
      </w:r>
    </w:p>
    <w:p w14:paraId="24F80B7F" w14:textId="683A8546" w:rsidR="00C239CC" w:rsidRDefault="00C239CC" w:rsidP="00C239CC">
      <w:pPr>
        <w:spacing w:after="0" w:line="240" w:lineRule="auto"/>
      </w:pPr>
      <w:r>
        <w:t>The process of compilation and installation of software in a HPC environment differs from that used for a desktop Linux system.  This comes about largely due to the need to provide multiple versions of the same sof</w:t>
      </w:r>
      <w:r w:rsidR="00DE175F">
        <w:t>tware and to make the software</w:t>
      </w:r>
      <w:r>
        <w:t xml:space="preserve"> available across a cluster of compute nodes.</w:t>
      </w:r>
    </w:p>
    <w:p w14:paraId="5ADDD62F" w14:textId="77777777" w:rsidR="00C239CC" w:rsidRDefault="00C239CC" w:rsidP="00C239CC">
      <w:pPr>
        <w:spacing w:after="0" w:line="240" w:lineRule="auto"/>
      </w:pPr>
    </w:p>
    <w:p w14:paraId="320D32E9" w14:textId="59643635" w:rsidR="00C239CC" w:rsidRDefault="00C239CC" w:rsidP="00C239CC">
      <w:pPr>
        <w:spacing w:after="0" w:line="240" w:lineRule="auto"/>
      </w:pPr>
      <w:r>
        <w:t>To support mu</w:t>
      </w:r>
      <w:r w:rsidR="00250776">
        <w:t>ltiple versions of a</w:t>
      </w:r>
      <w:r>
        <w:t xml:space="preserve"> software</w:t>
      </w:r>
      <w:r w:rsidR="00250776">
        <w:t xml:space="preserve"> package it</w:t>
      </w:r>
      <w:r>
        <w:t xml:space="preserve"> must be built from source and install</w:t>
      </w:r>
      <w:r w:rsidR="00250776">
        <w:t>ed into a directory that can be share</w:t>
      </w:r>
      <w:r w:rsidR="00776DDC">
        <w:t>d</w:t>
      </w:r>
      <w:r w:rsidR="00250776">
        <w:t xml:space="preserve"> via a protocol such as NFS</w:t>
      </w:r>
      <w:r>
        <w:t>.</w:t>
      </w:r>
    </w:p>
    <w:p w14:paraId="3F66D349" w14:textId="77777777" w:rsidR="00C239CC" w:rsidRDefault="00C239CC" w:rsidP="00C239CC">
      <w:pPr>
        <w:spacing w:after="0" w:line="240" w:lineRule="auto"/>
      </w:pPr>
    </w:p>
    <w:p w14:paraId="186331ED" w14:textId="6D9009EF" w:rsidR="00C239CC" w:rsidRDefault="00993FF9" w:rsidP="00C239CC">
      <w:pPr>
        <w:spacing w:after="0" w:line="240" w:lineRule="auto"/>
      </w:pPr>
      <w:r>
        <w:t>AP</w:t>
      </w:r>
      <w:r w:rsidR="00C239CC">
        <w:t>SIM 7.9</w:t>
      </w:r>
      <w:r w:rsidR="00D72517">
        <w:t xml:space="preserve"> was built at USQ on a </w:t>
      </w:r>
      <w:r w:rsidR="00C239CC">
        <w:t>Hewlett Packard Enterprise (HPE)</w:t>
      </w:r>
      <w:r w:rsidR="00D72517">
        <w:t xml:space="preserve"> </w:t>
      </w:r>
      <w:r w:rsidR="00C239CC">
        <w:t>HPC cluster running Red Hat Enterprise Linux version 6.6.</w:t>
      </w:r>
    </w:p>
    <w:p w14:paraId="307F0A6B" w14:textId="77777777" w:rsidR="00C239CC" w:rsidRDefault="00C239CC" w:rsidP="00C239CC">
      <w:pPr>
        <w:spacing w:after="0" w:line="240" w:lineRule="auto"/>
      </w:pPr>
    </w:p>
    <w:p w14:paraId="1210EEC4" w14:textId="0D935503" w:rsidR="00C239CC" w:rsidRDefault="00C239CC" w:rsidP="00C239CC">
      <w:pPr>
        <w:spacing w:after="0" w:line="240" w:lineRule="auto"/>
      </w:pPr>
      <w:r>
        <w:t xml:space="preserve">The build process described </w:t>
      </w:r>
      <w:r w:rsidR="00317516">
        <w:t>has no Red Hat or HPE environment specific features so it will be</w:t>
      </w:r>
      <w:r>
        <w:t xml:space="preserve"> compatible with other Linux HPC environments.</w:t>
      </w:r>
    </w:p>
    <w:p w14:paraId="667AB410" w14:textId="77777777" w:rsidR="00C239CC" w:rsidRDefault="00C239CC" w:rsidP="003321E2"/>
    <w:p w14:paraId="18EA29DA" w14:textId="4B222EEC" w:rsidR="00EA2E89" w:rsidRDefault="00EA2E89" w:rsidP="00EA2E89">
      <w:pPr>
        <w:pStyle w:val="ReportHeading1"/>
      </w:pPr>
      <w:r>
        <w:t>Software Requirements</w:t>
      </w:r>
    </w:p>
    <w:p w14:paraId="61FE9206" w14:textId="6D6D62FA" w:rsidR="00EA2E89" w:rsidRDefault="00BD5829" w:rsidP="00EA2E89">
      <w:pPr>
        <w:spacing w:after="0" w:line="240" w:lineRule="auto"/>
      </w:pPr>
      <w:r>
        <w:t xml:space="preserve">The USQ HPC </w:t>
      </w:r>
      <w:r w:rsidR="00EA2E89">
        <w:t xml:space="preserve">software installation directory is </w:t>
      </w:r>
      <w:r w:rsidR="00EA2E89" w:rsidRPr="00BD5829">
        <w:rPr>
          <w:rFonts w:ascii="Courier New" w:hAnsi="Courier New" w:cs="Courier New"/>
        </w:rPr>
        <w:t>/usr/local/opt/software</w:t>
      </w:r>
      <w:r w:rsidR="00EA2E89">
        <w:t>.  Other than the standard o</w:t>
      </w:r>
      <w:r>
        <w:t xml:space="preserve">perating system packages all key </w:t>
      </w:r>
      <w:r w:rsidR="00EA2E89">
        <w:t>APSIM dependencies were built from source.</w:t>
      </w:r>
    </w:p>
    <w:p w14:paraId="7E34D88D" w14:textId="77777777" w:rsidR="00EA2E89" w:rsidRDefault="00EA2E89" w:rsidP="00EA2E89">
      <w:pPr>
        <w:spacing w:after="0" w:line="240" w:lineRule="auto"/>
      </w:pPr>
    </w:p>
    <w:p w14:paraId="4C649A66" w14:textId="72BF2EEF" w:rsidR="00EA2E89" w:rsidRDefault="00EA2E89" w:rsidP="00EA2E89">
      <w:pPr>
        <w:spacing w:after="0" w:line="240" w:lineRule="auto"/>
      </w:pPr>
      <w:r>
        <w:t xml:space="preserve">The following packages </w:t>
      </w:r>
      <w:r w:rsidR="00E973E0">
        <w:t>are required</w:t>
      </w:r>
      <w:r>
        <w:t xml:space="preserve"> to build APSIM 7.9:</w:t>
      </w:r>
    </w:p>
    <w:p w14:paraId="4A841A97" w14:textId="77777777" w:rsidR="00EA2E89" w:rsidRDefault="00EA2E89" w:rsidP="00EA2E89">
      <w:pPr>
        <w:spacing w:after="0" w:line="240" w:lineRule="auto"/>
      </w:pPr>
    </w:p>
    <w:p w14:paraId="4C119BBA" w14:textId="77777777" w:rsidR="00010F29" w:rsidRPr="00010F29" w:rsidRDefault="002D28B9" w:rsidP="00EA2E89">
      <w:pPr>
        <w:spacing w:after="0" w:line="240" w:lineRule="auto"/>
        <w:rPr>
          <w:b/>
        </w:rPr>
      </w:pPr>
      <w:r w:rsidRPr="00010F29">
        <w:rPr>
          <w:b/>
        </w:rPr>
        <w:t xml:space="preserve">GCC-4.8.5 </w:t>
      </w:r>
    </w:p>
    <w:p w14:paraId="6A7B5B7B" w14:textId="56237971" w:rsidR="00EA2E89" w:rsidRDefault="00D65C60" w:rsidP="00EA2E89">
      <w:pPr>
        <w:spacing w:after="0" w:line="240" w:lineRule="auto"/>
      </w:pPr>
      <w:r>
        <w:t>T</w:t>
      </w:r>
      <w:r w:rsidR="00EA2E89">
        <w:t>his version of GCC was found to be required otherwise the</w:t>
      </w:r>
      <w:r w:rsidR="00286979">
        <w:t xml:space="preserve"> APSIM build failed.  The Fortran </w:t>
      </w:r>
      <w:r w:rsidR="00EA2E89">
        <w:t>compiler associated with this version is</w:t>
      </w:r>
      <w:r w:rsidR="00C36D57">
        <w:t xml:space="preserve"> also required.  Later versions </w:t>
      </w:r>
      <w:r w:rsidR="00EA2E89">
        <w:t xml:space="preserve">of GCC </w:t>
      </w:r>
      <w:r w:rsidR="00286979">
        <w:t>are expected to</w:t>
      </w:r>
      <w:r w:rsidR="00EA2E89">
        <w:t xml:space="preserve"> work.</w:t>
      </w:r>
    </w:p>
    <w:p w14:paraId="197170B4" w14:textId="77777777" w:rsidR="00EA2E89" w:rsidRDefault="00EA2E89" w:rsidP="00EA2E89">
      <w:pPr>
        <w:spacing w:after="0" w:line="240" w:lineRule="auto"/>
      </w:pPr>
    </w:p>
    <w:p w14:paraId="3359AEF5" w14:textId="77777777" w:rsidR="00D65C60" w:rsidRPr="00010F29" w:rsidRDefault="00D65C60" w:rsidP="00EA2E89">
      <w:pPr>
        <w:spacing w:after="0" w:line="240" w:lineRule="auto"/>
        <w:rPr>
          <w:b/>
        </w:rPr>
      </w:pPr>
      <w:r w:rsidRPr="00010F29">
        <w:rPr>
          <w:b/>
        </w:rPr>
        <w:t>tcltk-8.6.4</w:t>
      </w:r>
    </w:p>
    <w:p w14:paraId="2FFD55E6" w14:textId="3609B766" w:rsidR="00EA2E89" w:rsidRDefault="00286979" w:rsidP="00EA2E89">
      <w:pPr>
        <w:spacing w:after="0" w:line="240" w:lineRule="auto"/>
      </w:pPr>
      <w:r>
        <w:t>The m</w:t>
      </w:r>
      <w:r w:rsidR="00EA2E89">
        <w:t>ost recent versions of tcltk should work</w:t>
      </w:r>
      <w:r w:rsidR="00292623">
        <w:t>.</w:t>
      </w:r>
    </w:p>
    <w:p w14:paraId="24D52E59" w14:textId="77777777" w:rsidR="00EA2E89" w:rsidRDefault="00EA2E89" w:rsidP="00EA2E89">
      <w:pPr>
        <w:spacing w:after="0" w:line="240" w:lineRule="auto"/>
      </w:pPr>
    </w:p>
    <w:p w14:paraId="5D3AF61D" w14:textId="77777777" w:rsidR="00D65C60" w:rsidRPr="00010F29" w:rsidRDefault="00D65C60" w:rsidP="00EA2E89">
      <w:pPr>
        <w:spacing w:after="0" w:line="240" w:lineRule="auto"/>
        <w:rPr>
          <w:b/>
        </w:rPr>
      </w:pPr>
      <w:r w:rsidRPr="00010F29">
        <w:rPr>
          <w:b/>
        </w:rPr>
        <w:t>r-3.0.2</w:t>
      </w:r>
    </w:p>
    <w:p w14:paraId="215FE559" w14:textId="2DCD90C8" w:rsidR="00EA2E89" w:rsidRDefault="00286979" w:rsidP="00EA2E89">
      <w:pPr>
        <w:spacing w:after="0" w:line="240" w:lineRule="auto"/>
      </w:pPr>
      <w:r>
        <w:t>The m</w:t>
      </w:r>
      <w:r w:rsidR="00EA2E89">
        <w:t>ost recent versions of R should work</w:t>
      </w:r>
      <w:r w:rsidR="00292623">
        <w:t>.</w:t>
      </w:r>
    </w:p>
    <w:p w14:paraId="76EE5913" w14:textId="77777777" w:rsidR="00EA2E89" w:rsidRDefault="00EA2E89" w:rsidP="00EA2E89">
      <w:pPr>
        <w:spacing w:after="0" w:line="240" w:lineRule="auto"/>
      </w:pPr>
    </w:p>
    <w:p w14:paraId="178A6D79" w14:textId="77777777" w:rsidR="00D65C60" w:rsidRPr="00010F29" w:rsidRDefault="00D65C60" w:rsidP="00EA2E89">
      <w:pPr>
        <w:spacing w:after="0" w:line="240" w:lineRule="auto"/>
        <w:rPr>
          <w:b/>
        </w:rPr>
      </w:pPr>
      <w:r w:rsidRPr="00010F29">
        <w:rPr>
          <w:b/>
        </w:rPr>
        <w:lastRenderedPageBreak/>
        <w:t>mono-4.8.1.1.0</w:t>
      </w:r>
    </w:p>
    <w:p w14:paraId="27D76B4E" w14:textId="02FB8247" w:rsidR="00EA2E89" w:rsidRDefault="00286979" w:rsidP="00EA2E89">
      <w:pPr>
        <w:spacing w:after="0" w:line="240" w:lineRule="auto"/>
      </w:pPr>
      <w:r>
        <w:t>The m</w:t>
      </w:r>
      <w:r w:rsidR="00EA2E89">
        <w:t>ost recent ve</w:t>
      </w:r>
      <w:r>
        <w:t>rsions of Mono should work.  This</w:t>
      </w:r>
      <w:r w:rsidR="00EA2E89">
        <w:t xml:space="preserve"> version of</w:t>
      </w:r>
      <w:r>
        <w:t xml:space="preserve"> </w:t>
      </w:r>
      <w:r w:rsidR="00EA2E89">
        <w:t>Mono was built exclusively</w:t>
      </w:r>
      <w:r w:rsidR="000576C9">
        <w:t xml:space="preserve"> to support APSIM.  It includes </w:t>
      </w:r>
      <w:r w:rsidR="00EA2E89">
        <w:t>the following packages:</w:t>
      </w:r>
    </w:p>
    <w:p w14:paraId="0E3C4F8E" w14:textId="77777777" w:rsidR="00EA2E89" w:rsidRDefault="00EA2E89" w:rsidP="00EA2E89">
      <w:pPr>
        <w:spacing w:after="0" w:line="240" w:lineRule="auto"/>
      </w:pPr>
    </w:p>
    <w:p w14:paraId="439E896B" w14:textId="77777777" w:rsidR="00286979" w:rsidRDefault="00EA2E89" w:rsidP="0042186D">
      <w:pPr>
        <w:pStyle w:val="ListParagraph"/>
        <w:numPr>
          <w:ilvl w:val="0"/>
          <w:numId w:val="17"/>
        </w:numPr>
        <w:spacing w:after="0" w:line="240" w:lineRule="auto"/>
      </w:pPr>
      <w:r>
        <w:t>tiff-4.0.8</w:t>
      </w:r>
    </w:p>
    <w:p w14:paraId="246AE39A" w14:textId="340AB8DF" w:rsidR="00EA2E89" w:rsidRDefault="00EA2E89" w:rsidP="0042186D">
      <w:pPr>
        <w:pStyle w:val="ListParagraph"/>
        <w:numPr>
          <w:ilvl w:val="0"/>
          <w:numId w:val="17"/>
        </w:numPr>
        <w:spacing w:after="0" w:line="240" w:lineRule="auto"/>
      </w:pPr>
      <w:r>
        <w:t>giflib-5.1.4</w:t>
      </w:r>
    </w:p>
    <w:p w14:paraId="1895823B" w14:textId="3A898760" w:rsidR="00010F29" w:rsidRDefault="00F32740" w:rsidP="0042186D">
      <w:pPr>
        <w:pStyle w:val="ListParagraph"/>
        <w:numPr>
          <w:ilvl w:val="0"/>
          <w:numId w:val="17"/>
        </w:numPr>
        <w:spacing w:after="0" w:line="240" w:lineRule="auto"/>
      </w:pPr>
      <w:r>
        <w:t xml:space="preserve">libgdiplus - </w:t>
      </w:r>
      <w:r w:rsidR="00EA2E89">
        <w:t>latest from repository</w:t>
      </w:r>
    </w:p>
    <w:p w14:paraId="16528EBE" w14:textId="347FB1A4" w:rsidR="00286979" w:rsidRDefault="00F32740" w:rsidP="0042186D">
      <w:pPr>
        <w:pStyle w:val="ListParagraph"/>
        <w:numPr>
          <w:ilvl w:val="0"/>
          <w:numId w:val="17"/>
        </w:numPr>
        <w:spacing w:after="0" w:line="240" w:lineRule="auto"/>
      </w:pPr>
      <w:r>
        <w:t>vbnc - Visual Basic C</w:t>
      </w:r>
      <w:r w:rsidR="00286979">
        <w:t>ompiler</w:t>
      </w:r>
    </w:p>
    <w:p w14:paraId="197EFDAA" w14:textId="783AC498" w:rsidR="00EA2E89" w:rsidRDefault="00EA2E89" w:rsidP="0042186D">
      <w:pPr>
        <w:pStyle w:val="ListParagraph"/>
        <w:numPr>
          <w:ilvl w:val="0"/>
          <w:numId w:val="17"/>
        </w:numPr>
        <w:spacing w:after="0" w:line="240" w:lineRule="auto"/>
      </w:pPr>
      <w:r>
        <w:t>libxml2-2.9.4</w:t>
      </w:r>
    </w:p>
    <w:p w14:paraId="37D628D1" w14:textId="77777777" w:rsidR="00EA2E89" w:rsidRDefault="00EA2E89" w:rsidP="00EA2E89">
      <w:pPr>
        <w:spacing w:after="0" w:line="240" w:lineRule="auto"/>
      </w:pPr>
    </w:p>
    <w:p w14:paraId="5E7943A3" w14:textId="77777777" w:rsidR="00E73494" w:rsidRPr="00286979" w:rsidRDefault="00E73494" w:rsidP="00EA2E89">
      <w:pPr>
        <w:spacing w:after="0" w:line="240" w:lineRule="auto"/>
        <w:rPr>
          <w:b/>
        </w:rPr>
      </w:pPr>
      <w:r w:rsidRPr="00286979">
        <w:rPr>
          <w:b/>
        </w:rPr>
        <w:t>p7zip_16.0</w:t>
      </w:r>
    </w:p>
    <w:p w14:paraId="2DE8AD66" w14:textId="6D761B2B" w:rsidR="00EA2E89" w:rsidRDefault="00286979" w:rsidP="00EA2E89">
      <w:pPr>
        <w:spacing w:after="0" w:line="240" w:lineRule="auto"/>
      </w:pPr>
      <w:r>
        <w:t>The m</w:t>
      </w:r>
      <w:r w:rsidR="00EA2E89">
        <w:t>ost recent version of 7z should work.</w:t>
      </w:r>
    </w:p>
    <w:p w14:paraId="005F5687" w14:textId="77777777" w:rsidR="00EA2E89" w:rsidRDefault="00EA2E89" w:rsidP="003321E2"/>
    <w:p w14:paraId="4A5602A8" w14:textId="636829FD" w:rsidR="004673C6" w:rsidRDefault="004673C6" w:rsidP="004673C6">
      <w:pPr>
        <w:pStyle w:val="ReportHeading1"/>
      </w:pPr>
      <w:r>
        <w:t>Build Steps</w:t>
      </w:r>
    </w:p>
    <w:p w14:paraId="4A34124F" w14:textId="4DFCB65A" w:rsidR="00B6247E" w:rsidRDefault="00B6247E" w:rsidP="0042186D">
      <w:pPr>
        <w:pStyle w:val="ListParagraph"/>
        <w:numPr>
          <w:ilvl w:val="0"/>
          <w:numId w:val="13"/>
        </w:numPr>
        <w:spacing w:after="0" w:line="240" w:lineRule="auto"/>
      </w:pPr>
      <w:r>
        <w:t>Select a directory into which the APSIM 7.9 source code will be extracted and compiled.  Ensure at least 5 GB of storage is available.</w:t>
      </w:r>
    </w:p>
    <w:p w14:paraId="1CFEE5B4" w14:textId="77777777" w:rsidR="00B6247E" w:rsidRDefault="00B6247E" w:rsidP="00B6247E">
      <w:pPr>
        <w:spacing w:after="0" w:line="240" w:lineRule="auto"/>
        <w:ind w:left="360"/>
      </w:pPr>
    </w:p>
    <w:p w14:paraId="6DFA0E8C" w14:textId="77777777" w:rsidR="009B3CE9" w:rsidRPr="009B3CE9" w:rsidRDefault="009B3CE9" w:rsidP="009B3CE9">
      <w:pPr>
        <w:spacing w:after="0" w:line="240" w:lineRule="auto"/>
        <w:ind w:left="720"/>
        <w:rPr>
          <w:rFonts w:ascii="Courier New" w:hAnsi="Courier New" w:cs="Courier New"/>
          <w:sz w:val="24"/>
          <w:szCs w:val="24"/>
        </w:rPr>
      </w:pPr>
      <w:r w:rsidRPr="009B3CE9">
        <w:rPr>
          <w:rFonts w:ascii="Courier New" w:hAnsi="Courier New" w:cs="Courier New"/>
          <w:sz w:val="24"/>
          <w:szCs w:val="24"/>
        </w:rPr>
        <w:t>% cd /usr/local/opt/software/apsim</w:t>
      </w:r>
    </w:p>
    <w:p w14:paraId="2D0CF890" w14:textId="06789E9D" w:rsidR="009B3CE9" w:rsidRPr="009B3CE9" w:rsidRDefault="009B3CE9" w:rsidP="009B3CE9">
      <w:pPr>
        <w:spacing w:after="0" w:line="240" w:lineRule="auto"/>
        <w:ind w:left="720"/>
        <w:rPr>
          <w:rFonts w:ascii="Courier New" w:hAnsi="Courier New" w:cs="Courier New"/>
          <w:sz w:val="24"/>
          <w:szCs w:val="24"/>
        </w:rPr>
      </w:pPr>
      <w:r w:rsidRPr="009B3CE9">
        <w:rPr>
          <w:rFonts w:ascii="Courier New" w:hAnsi="Courier New" w:cs="Courier New"/>
          <w:sz w:val="24"/>
          <w:szCs w:val="24"/>
        </w:rPr>
        <w:t>% mkdir apsim-7.9</w:t>
      </w:r>
    </w:p>
    <w:p w14:paraId="65A86EC6" w14:textId="5C699319" w:rsidR="009B3CE9" w:rsidRPr="009B3CE9" w:rsidRDefault="009B3CE9" w:rsidP="009B3CE9">
      <w:pPr>
        <w:spacing w:after="0" w:line="240" w:lineRule="auto"/>
        <w:ind w:left="720"/>
        <w:rPr>
          <w:rFonts w:ascii="Courier New" w:hAnsi="Courier New" w:cs="Courier New"/>
          <w:sz w:val="24"/>
          <w:szCs w:val="24"/>
        </w:rPr>
      </w:pPr>
      <w:r w:rsidRPr="009B3CE9">
        <w:rPr>
          <w:rFonts w:ascii="Courier New" w:hAnsi="Courier New" w:cs="Courier New"/>
          <w:sz w:val="24"/>
          <w:szCs w:val="24"/>
        </w:rPr>
        <w:t>% cd apsim-7.9</w:t>
      </w:r>
    </w:p>
    <w:p w14:paraId="2939A012" w14:textId="42E90ADF" w:rsidR="002D28B9" w:rsidRDefault="009B3CE9" w:rsidP="00E1359D">
      <w:pPr>
        <w:spacing w:after="0" w:line="240" w:lineRule="auto"/>
        <w:ind w:left="720"/>
        <w:rPr>
          <w:rFonts w:ascii="Courier New" w:hAnsi="Courier New" w:cs="Courier New"/>
          <w:sz w:val="24"/>
          <w:szCs w:val="24"/>
        </w:rPr>
      </w:pPr>
      <w:r w:rsidRPr="009B3CE9">
        <w:rPr>
          <w:rFonts w:ascii="Courier New" w:hAnsi="Courier New" w:cs="Courier New"/>
          <w:sz w:val="24"/>
          <w:szCs w:val="24"/>
        </w:rPr>
        <w:t>% bzip2 -cd PATH_TO/aps</w:t>
      </w:r>
      <w:r w:rsidR="00786364">
        <w:rPr>
          <w:rFonts w:ascii="Courier New" w:hAnsi="Courier New" w:cs="Courier New"/>
          <w:sz w:val="24"/>
          <w:szCs w:val="24"/>
        </w:rPr>
        <w:t>im-7.9-4045.tar.bz2 | tar xvf –</w:t>
      </w:r>
    </w:p>
    <w:p w14:paraId="0152DA1E" w14:textId="77777777" w:rsidR="00E1359D" w:rsidRPr="00E1359D" w:rsidRDefault="00E1359D" w:rsidP="00E1359D">
      <w:pPr>
        <w:spacing w:after="0" w:line="240" w:lineRule="auto"/>
        <w:ind w:left="720"/>
        <w:rPr>
          <w:rFonts w:ascii="Courier New" w:hAnsi="Courier New" w:cs="Courier New"/>
          <w:sz w:val="24"/>
          <w:szCs w:val="24"/>
        </w:rPr>
      </w:pPr>
    </w:p>
    <w:p w14:paraId="44486AE5" w14:textId="77777777" w:rsidR="002D28B9" w:rsidRDefault="002D28B9" w:rsidP="002D28B9">
      <w:pPr>
        <w:spacing w:after="0" w:line="240" w:lineRule="auto"/>
      </w:pPr>
    </w:p>
    <w:p w14:paraId="60EDD969" w14:textId="32C3FA86" w:rsidR="002D28B9" w:rsidRDefault="00786364" w:rsidP="0042186D">
      <w:pPr>
        <w:pStyle w:val="ListParagraph"/>
        <w:numPr>
          <w:ilvl w:val="0"/>
          <w:numId w:val="13"/>
        </w:numPr>
        <w:spacing w:after="0" w:line="240" w:lineRule="auto"/>
      </w:pPr>
      <w:r>
        <w:t xml:space="preserve">Move </w:t>
      </w:r>
      <w:r w:rsidR="00E1359D">
        <w:t xml:space="preserve">APSIM </w:t>
      </w:r>
      <w:r>
        <w:t>files/directories to current directory.</w:t>
      </w:r>
    </w:p>
    <w:p w14:paraId="5F70A3C6" w14:textId="77777777" w:rsidR="00786364" w:rsidRDefault="00786364" w:rsidP="00786364">
      <w:pPr>
        <w:pStyle w:val="ListParagraph"/>
        <w:spacing w:after="0" w:line="240" w:lineRule="auto"/>
      </w:pPr>
    </w:p>
    <w:p w14:paraId="5495A1D6" w14:textId="77777777" w:rsidR="00786364" w:rsidRPr="00786364" w:rsidRDefault="00786364" w:rsidP="00786364">
      <w:pPr>
        <w:spacing w:after="0" w:line="240" w:lineRule="auto"/>
        <w:ind w:left="720"/>
        <w:rPr>
          <w:rFonts w:ascii="Courier New" w:hAnsi="Courier New" w:cs="Courier New"/>
          <w:sz w:val="24"/>
          <w:szCs w:val="24"/>
        </w:rPr>
      </w:pPr>
      <w:r w:rsidRPr="00786364">
        <w:rPr>
          <w:rFonts w:ascii="Courier New" w:hAnsi="Courier New" w:cs="Courier New"/>
          <w:sz w:val="24"/>
          <w:szCs w:val="24"/>
        </w:rPr>
        <w:t>% mv apsim/* .</w:t>
      </w:r>
    </w:p>
    <w:p w14:paraId="0B6E5F38" w14:textId="33017DCE" w:rsidR="00786364" w:rsidRPr="00786364" w:rsidRDefault="004604AF" w:rsidP="00786364">
      <w:pPr>
        <w:spacing w:after="0" w:line="240" w:lineRule="auto"/>
        <w:ind w:left="72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% mv apsim/</w:t>
      </w:r>
      <w:r w:rsidR="00786364" w:rsidRPr="00786364">
        <w:rPr>
          <w:rFonts w:ascii="Courier New" w:hAnsi="Courier New" w:cs="Courier New"/>
          <w:sz w:val="24"/>
          <w:szCs w:val="24"/>
        </w:rPr>
        <w:t>.svn .</w:t>
      </w:r>
    </w:p>
    <w:p w14:paraId="24479DF8" w14:textId="6395852A" w:rsidR="00786364" w:rsidRDefault="00786364" w:rsidP="00786364">
      <w:pPr>
        <w:spacing w:after="0" w:line="240" w:lineRule="auto"/>
        <w:ind w:left="720"/>
        <w:rPr>
          <w:rFonts w:ascii="Courier New" w:hAnsi="Courier New" w:cs="Courier New"/>
          <w:sz w:val="24"/>
          <w:szCs w:val="24"/>
        </w:rPr>
      </w:pPr>
      <w:r w:rsidRPr="00786364">
        <w:rPr>
          <w:rFonts w:ascii="Courier New" w:hAnsi="Courier New" w:cs="Courier New"/>
          <w:sz w:val="24"/>
          <w:szCs w:val="24"/>
        </w:rPr>
        <w:t>% rmdir apsim</w:t>
      </w:r>
    </w:p>
    <w:p w14:paraId="0C98C80C" w14:textId="77777777" w:rsidR="00E1359D" w:rsidRDefault="00E1359D" w:rsidP="00786364">
      <w:pPr>
        <w:spacing w:after="0" w:line="240" w:lineRule="auto"/>
        <w:ind w:left="720"/>
      </w:pPr>
    </w:p>
    <w:p w14:paraId="2C4C0EA6" w14:textId="77777777" w:rsidR="00786364" w:rsidRDefault="00786364" w:rsidP="00E1359D">
      <w:pPr>
        <w:spacing w:after="0" w:line="240" w:lineRule="auto"/>
      </w:pPr>
    </w:p>
    <w:p w14:paraId="0430F908" w14:textId="2A9330C6" w:rsidR="002D28B9" w:rsidRDefault="00FE1CA2" w:rsidP="0042186D">
      <w:pPr>
        <w:pStyle w:val="ListParagraph"/>
        <w:numPr>
          <w:ilvl w:val="0"/>
          <w:numId w:val="13"/>
        </w:numPr>
        <w:spacing w:after="0" w:line="240" w:lineRule="auto"/>
      </w:pPr>
      <w:r>
        <w:t>Edit R configuration files.</w:t>
      </w:r>
    </w:p>
    <w:p w14:paraId="6B935D8F" w14:textId="77777777" w:rsidR="00FE1CA2" w:rsidRDefault="00FE1CA2" w:rsidP="00FE1CA2">
      <w:pPr>
        <w:pStyle w:val="ListParagraph"/>
        <w:spacing w:after="0" w:line="240" w:lineRule="auto"/>
      </w:pPr>
    </w:p>
    <w:p w14:paraId="272709E1" w14:textId="77777777" w:rsidR="00FE1CA2" w:rsidRPr="00FE1CA2" w:rsidRDefault="00FE1CA2" w:rsidP="00FE1CA2">
      <w:pPr>
        <w:spacing w:after="0" w:line="240" w:lineRule="auto"/>
        <w:ind w:left="720"/>
        <w:rPr>
          <w:rFonts w:ascii="Courier New" w:hAnsi="Courier New" w:cs="Courier New"/>
          <w:sz w:val="24"/>
          <w:szCs w:val="24"/>
        </w:rPr>
      </w:pPr>
      <w:r w:rsidRPr="00FE1CA2">
        <w:rPr>
          <w:rFonts w:ascii="Courier New" w:hAnsi="Courier New" w:cs="Courier New"/>
          <w:sz w:val="24"/>
          <w:szCs w:val="24"/>
        </w:rPr>
        <w:t>% cd Model/RLink</w:t>
      </w:r>
    </w:p>
    <w:p w14:paraId="1FB2C220" w14:textId="27CE00BF" w:rsidR="00FE1CA2" w:rsidRDefault="00FE1CA2" w:rsidP="00FE1CA2">
      <w:pPr>
        <w:spacing w:after="0" w:line="240" w:lineRule="auto"/>
        <w:ind w:left="720"/>
      </w:pPr>
      <w:r w:rsidRPr="00FE1CA2">
        <w:rPr>
          <w:rFonts w:ascii="Courier New" w:hAnsi="Courier New" w:cs="Courier New"/>
          <w:sz w:val="24"/>
          <w:szCs w:val="24"/>
        </w:rPr>
        <w:t>% cp Makefile.linux Makefile.linux.bak</w:t>
      </w:r>
    </w:p>
    <w:p w14:paraId="2074427A" w14:textId="77777777" w:rsidR="00FE1CA2" w:rsidRDefault="00FE1CA2" w:rsidP="00FE1CA2">
      <w:pPr>
        <w:pStyle w:val="ListParagraph"/>
        <w:spacing w:after="0" w:line="240" w:lineRule="auto"/>
      </w:pPr>
    </w:p>
    <w:p w14:paraId="7170DE38" w14:textId="77777777" w:rsidR="00F5117C" w:rsidRDefault="00F5117C" w:rsidP="00F5117C">
      <w:pPr>
        <w:spacing w:after="0" w:line="240" w:lineRule="auto"/>
      </w:pPr>
    </w:p>
    <w:p w14:paraId="778EA40A" w14:textId="2528BE86" w:rsidR="00F5117C" w:rsidRDefault="00F5117C" w:rsidP="00F5117C">
      <w:pPr>
        <w:spacing w:after="0" w:line="240" w:lineRule="auto"/>
        <w:ind w:left="266" w:firstLine="454"/>
      </w:pPr>
      <w:r>
        <w:t>Change the following lines in Makefile.linux</w:t>
      </w:r>
    </w:p>
    <w:p w14:paraId="7ADEAA1F" w14:textId="77777777" w:rsidR="00F5117C" w:rsidRDefault="00F5117C" w:rsidP="00F5117C">
      <w:pPr>
        <w:spacing w:after="0" w:line="240" w:lineRule="auto"/>
      </w:pPr>
    </w:p>
    <w:p w14:paraId="211B81F5" w14:textId="575BE14A" w:rsidR="00F5117C" w:rsidRPr="00F5117C" w:rsidRDefault="00F5117C" w:rsidP="00F5117C">
      <w:pPr>
        <w:spacing w:after="0" w:line="240" w:lineRule="auto"/>
        <w:ind w:left="266" w:firstLine="454"/>
        <w:rPr>
          <w:rFonts w:ascii="Courier New" w:hAnsi="Courier New" w:cs="Courier New"/>
        </w:rPr>
      </w:pPr>
      <w:r w:rsidRPr="00F5117C">
        <w:rPr>
          <w:rFonts w:ascii="Courier New" w:hAnsi="Courier New" w:cs="Courier New"/>
        </w:rPr>
        <w:t xml:space="preserve">R_HOME = /usr  </w:t>
      </w:r>
    </w:p>
    <w:p w14:paraId="37554A8D" w14:textId="77777777" w:rsidR="00F5117C" w:rsidRDefault="00F5117C" w:rsidP="00F5117C">
      <w:pPr>
        <w:spacing w:after="0" w:line="240" w:lineRule="auto"/>
      </w:pPr>
    </w:p>
    <w:p w14:paraId="5E19E60D" w14:textId="4B316A16" w:rsidR="00F5117C" w:rsidRDefault="00F5117C" w:rsidP="00F5117C">
      <w:pPr>
        <w:spacing w:after="0" w:line="240" w:lineRule="auto"/>
        <w:ind w:left="266" w:firstLine="454"/>
      </w:pPr>
      <w:r>
        <w:t>becomes</w:t>
      </w:r>
    </w:p>
    <w:p w14:paraId="229B70F8" w14:textId="77777777" w:rsidR="00F5117C" w:rsidRDefault="00F5117C" w:rsidP="00F5117C">
      <w:pPr>
        <w:spacing w:after="0" w:line="240" w:lineRule="auto"/>
      </w:pPr>
    </w:p>
    <w:p w14:paraId="40499151" w14:textId="41BFAD87" w:rsidR="00F5117C" w:rsidRPr="00F5117C" w:rsidRDefault="00F5117C" w:rsidP="00F5117C">
      <w:pPr>
        <w:spacing w:after="0" w:line="240" w:lineRule="auto"/>
        <w:ind w:left="266" w:firstLine="454"/>
        <w:rPr>
          <w:rFonts w:ascii="Courier New" w:hAnsi="Courier New" w:cs="Courier New"/>
          <w:sz w:val="24"/>
          <w:szCs w:val="24"/>
        </w:rPr>
      </w:pPr>
      <w:r w:rsidRPr="00F5117C">
        <w:rPr>
          <w:rFonts w:ascii="Courier New" w:hAnsi="Courier New" w:cs="Courier New"/>
          <w:sz w:val="24"/>
          <w:szCs w:val="24"/>
        </w:rPr>
        <w:t>R_HOME = /usr/local/opt/software/r/r-3.0.2-gnu</w:t>
      </w:r>
    </w:p>
    <w:p w14:paraId="6158A53E" w14:textId="77777777" w:rsidR="00F5117C" w:rsidRDefault="00F5117C" w:rsidP="00F5117C">
      <w:pPr>
        <w:spacing w:after="0" w:line="240" w:lineRule="auto"/>
      </w:pPr>
    </w:p>
    <w:p w14:paraId="1DFE63F3" w14:textId="77777777" w:rsidR="00276537" w:rsidRDefault="00276537" w:rsidP="00F5117C">
      <w:pPr>
        <w:spacing w:after="0" w:line="240" w:lineRule="auto"/>
      </w:pPr>
    </w:p>
    <w:p w14:paraId="2B00B158" w14:textId="505668C6" w:rsidR="00F5117C" w:rsidRDefault="00276537" w:rsidP="00276537">
      <w:pPr>
        <w:spacing w:after="0" w:line="240" w:lineRule="auto"/>
        <w:ind w:left="720"/>
      </w:pPr>
      <w:r>
        <w:t>C</w:t>
      </w:r>
      <w:r w:rsidR="00F5117C">
        <w:t>hange to add the fully qualified pat</w:t>
      </w:r>
      <w:r>
        <w:t xml:space="preserve">h of the mono executable to run </w:t>
      </w:r>
      <w:r w:rsidR="00F5117C" w:rsidRPr="00E1359D">
        <w:rPr>
          <w:rFonts w:ascii="Courier New" w:hAnsi="Courier New" w:cs="Courier New"/>
        </w:rPr>
        <w:t>ProcessDataTypesInterface.exe</w:t>
      </w:r>
      <w:r w:rsidR="00F5117C">
        <w:t>.</w:t>
      </w:r>
    </w:p>
    <w:p w14:paraId="7F427880" w14:textId="77777777" w:rsidR="00ED1B2A" w:rsidRDefault="00ED1B2A" w:rsidP="00ED1B2A">
      <w:pPr>
        <w:spacing w:after="0" w:line="240" w:lineRule="auto"/>
      </w:pPr>
    </w:p>
    <w:p w14:paraId="26B89E8A" w14:textId="3355D7BF" w:rsidR="00F5117C" w:rsidRPr="00276537" w:rsidRDefault="00F5117C" w:rsidP="00ED1B2A">
      <w:pPr>
        <w:spacing w:after="0" w:line="240" w:lineRule="auto"/>
        <w:ind w:left="720"/>
        <w:rPr>
          <w:rFonts w:ascii="Courier New" w:hAnsi="Courier New" w:cs="Courier New"/>
          <w:sz w:val="24"/>
          <w:szCs w:val="24"/>
        </w:rPr>
      </w:pPr>
      <w:r w:rsidRPr="00276537">
        <w:rPr>
          <w:rFonts w:ascii="Courier New" w:hAnsi="Courier New" w:cs="Courier New"/>
          <w:sz w:val="24"/>
          <w:szCs w:val="24"/>
        </w:rPr>
        <w:t>$(APSIM)/Model/</w:t>
      </w:r>
      <w:r w:rsidR="00276537" w:rsidRPr="00276537">
        <w:rPr>
          <w:rFonts w:ascii="Courier New" w:hAnsi="Courier New" w:cs="Courier New"/>
          <w:sz w:val="24"/>
          <w:szCs w:val="24"/>
        </w:rPr>
        <w:t>ProcessDataTypesInterface.exe</w:t>
      </w:r>
      <w:r w:rsidR="00ED1B2A">
        <w:rPr>
          <w:rFonts w:ascii="Courier New" w:hAnsi="Courier New" w:cs="Courier New"/>
          <w:sz w:val="24"/>
          <w:szCs w:val="24"/>
        </w:rPr>
        <w:t xml:space="preserve"> \</w:t>
      </w:r>
      <w:r w:rsidR="00276537" w:rsidRPr="00276537">
        <w:rPr>
          <w:rFonts w:ascii="Courier New" w:hAnsi="Courier New" w:cs="Courier New"/>
          <w:sz w:val="24"/>
          <w:szCs w:val="24"/>
        </w:rPr>
        <w:t xml:space="preserve"> </w:t>
      </w:r>
      <w:r w:rsidR="00ED1B2A">
        <w:rPr>
          <w:rFonts w:ascii="Courier New" w:hAnsi="Courier New" w:cs="Courier New"/>
          <w:sz w:val="24"/>
          <w:szCs w:val="24"/>
        </w:rPr>
        <w:t xml:space="preserve">   </w:t>
      </w:r>
      <w:r w:rsidRPr="00276537">
        <w:rPr>
          <w:rFonts w:ascii="Courier New" w:hAnsi="Courier New" w:cs="Courier New"/>
          <w:sz w:val="24"/>
          <w:szCs w:val="24"/>
        </w:rPr>
        <w:t>../DataTypes/Datatypes.xml RDataTypes.macro</w:t>
      </w:r>
    </w:p>
    <w:p w14:paraId="6ACA297A" w14:textId="77777777" w:rsidR="00276537" w:rsidRDefault="00276537" w:rsidP="00F5117C">
      <w:pPr>
        <w:spacing w:after="0" w:line="240" w:lineRule="auto"/>
      </w:pPr>
    </w:p>
    <w:p w14:paraId="03CB14BD" w14:textId="3290744B" w:rsidR="00F5117C" w:rsidRDefault="00F5117C" w:rsidP="00276537">
      <w:pPr>
        <w:spacing w:after="0" w:line="240" w:lineRule="auto"/>
        <w:ind w:left="266" w:firstLine="454"/>
      </w:pPr>
      <w:r>
        <w:t>becomes</w:t>
      </w:r>
    </w:p>
    <w:p w14:paraId="4502FAEB" w14:textId="77777777" w:rsidR="00276537" w:rsidRDefault="00276537" w:rsidP="00F5117C">
      <w:pPr>
        <w:spacing w:after="0" w:line="240" w:lineRule="auto"/>
      </w:pPr>
    </w:p>
    <w:p w14:paraId="1ECF610D" w14:textId="400AB4DE" w:rsidR="00F5117C" w:rsidRDefault="00F5117C" w:rsidP="00276537">
      <w:pPr>
        <w:spacing w:after="0" w:line="240" w:lineRule="auto"/>
        <w:ind w:left="720"/>
        <w:rPr>
          <w:rFonts w:ascii="Courier New" w:hAnsi="Courier New" w:cs="Courier New"/>
        </w:rPr>
      </w:pPr>
      <w:r w:rsidRPr="00276537">
        <w:rPr>
          <w:rFonts w:ascii="Courier New" w:hAnsi="Courier New" w:cs="Courier New"/>
        </w:rPr>
        <w:t>/usr/local/opt/software/m</w:t>
      </w:r>
      <w:r w:rsidR="00276537" w:rsidRPr="00276537">
        <w:rPr>
          <w:rFonts w:ascii="Courier New" w:hAnsi="Courier New" w:cs="Courier New"/>
        </w:rPr>
        <w:t>ono/mono-4.8.1.0-gnu/bin/mono</w:t>
      </w:r>
      <w:r w:rsidR="00ED1B2A">
        <w:rPr>
          <w:rFonts w:ascii="Courier New" w:hAnsi="Courier New" w:cs="Courier New"/>
        </w:rPr>
        <w:t xml:space="preserve"> \</w:t>
      </w:r>
      <w:r w:rsidR="00276537" w:rsidRPr="00276537">
        <w:rPr>
          <w:rFonts w:ascii="Courier New" w:hAnsi="Courier New" w:cs="Courier New"/>
        </w:rPr>
        <w:t xml:space="preserve"> </w:t>
      </w:r>
      <w:r w:rsidRPr="00276537">
        <w:rPr>
          <w:rFonts w:ascii="Courier New" w:hAnsi="Courier New" w:cs="Courier New"/>
        </w:rPr>
        <w:t>$(APSIM)/Model/</w:t>
      </w:r>
      <w:r w:rsidR="00276537" w:rsidRPr="00276537">
        <w:rPr>
          <w:rFonts w:ascii="Courier New" w:hAnsi="Courier New" w:cs="Courier New"/>
        </w:rPr>
        <w:t>ProcessDataTypesInterface.exe</w:t>
      </w:r>
      <w:r w:rsidR="00ED1B2A">
        <w:rPr>
          <w:rFonts w:ascii="Courier New" w:hAnsi="Courier New" w:cs="Courier New"/>
        </w:rPr>
        <w:t xml:space="preserve"> \</w:t>
      </w:r>
      <w:r w:rsidR="00276537" w:rsidRPr="00276537">
        <w:rPr>
          <w:rFonts w:ascii="Courier New" w:hAnsi="Courier New" w:cs="Courier New"/>
        </w:rPr>
        <w:t xml:space="preserve"> </w:t>
      </w:r>
      <w:r w:rsidRPr="00276537">
        <w:rPr>
          <w:rFonts w:ascii="Courier New" w:hAnsi="Courier New" w:cs="Courier New"/>
        </w:rPr>
        <w:t>../DataTypes/Datatypes.xml RDataTypes.macro</w:t>
      </w:r>
    </w:p>
    <w:p w14:paraId="1568547E" w14:textId="77777777" w:rsidR="00F01C24" w:rsidRPr="00276537" w:rsidRDefault="00F01C24" w:rsidP="00276537">
      <w:pPr>
        <w:spacing w:after="0" w:line="240" w:lineRule="auto"/>
        <w:ind w:left="720"/>
        <w:rPr>
          <w:rFonts w:ascii="Courier New" w:hAnsi="Courier New" w:cs="Courier New"/>
        </w:rPr>
      </w:pPr>
    </w:p>
    <w:p w14:paraId="779F0826" w14:textId="77777777" w:rsidR="00D52800" w:rsidRDefault="00D52800" w:rsidP="00E1359D">
      <w:pPr>
        <w:spacing w:after="0" w:line="240" w:lineRule="auto"/>
      </w:pPr>
    </w:p>
    <w:p w14:paraId="3952E55E" w14:textId="0B2E42DB" w:rsidR="00FE1CA2" w:rsidRDefault="00D52800" w:rsidP="0042186D">
      <w:pPr>
        <w:pStyle w:val="ListParagraph"/>
        <w:numPr>
          <w:ilvl w:val="0"/>
          <w:numId w:val="13"/>
        </w:numPr>
        <w:spacing w:after="0" w:line="240" w:lineRule="auto"/>
      </w:pPr>
      <w:r>
        <w:t>Edit TCL configuration files.</w:t>
      </w:r>
    </w:p>
    <w:p w14:paraId="08C76FE7" w14:textId="77777777" w:rsidR="00D52800" w:rsidRDefault="00D52800" w:rsidP="00D52800">
      <w:pPr>
        <w:pStyle w:val="ListParagraph"/>
        <w:spacing w:after="0" w:line="240" w:lineRule="auto"/>
      </w:pPr>
    </w:p>
    <w:p w14:paraId="5AFAD1C7" w14:textId="77777777" w:rsidR="00D52800" w:rsidRPr="00D52800" w:rsidRDefault="00D52800" w:rsidP="00D52800">
      <w:pPr>
        <w:spacing w:after="0" w:line="240" w:lineRule="auto"/>
        <w:ind w:left="720"/>
        <w:rPr>
          <w:rFonts w:ascii="Courier New" w:hAnsi="Courier New" w:cs="Courier New"/>
        </w:rPr>
      </w:pPr>
      <w:r w:rsidRPr="00D52800">
        <w:rPr>
          <w:rFonts w:ascii="Courier New" w:hAnsi="Courier New" w:cs="Courier New"/>
        </w:rPr>
        <w:t>% cd ../TclLink</w:t>
      </w:r>
    </w:p>
    <w:p w14:paraId="643B8E28" w14:textId="634EA3FF" w:rsidR="00D52800" w:rsidRDefault="00D52800" w:rsidP="00D52800">
      <w:pPr>
        <w:spacing w:after="0" w:line="240" w:lineRule="auto"/>
        <w:ind w:left="720"/>
        <w:rPr>
          <w:rFonts w:ascii="Courier New" w:hAnsi="Courier New" w:cs="Courier New"/>
        </w:rPr>
      </w:pPr>
      <w:r w:rsidRPr="00D52800">
        <w:rPr>
          <w:rFonts w:ascii="Courier New" w:hAnsi="Courier New" w:cs="Courier New"/>
        </w:rPr>
        <w:t>% cp Makefile Makefile.bak</w:t>
      </w:r>
    </w:p>
    <w:p w14:paraId="581851DA" w14:textId="77777777" w:rsidR="00D67010" w:rsidRDefault="00D67010" w:rsidP="00D52800">
      <w:pPr>
        <w:spacing w:after="0" w:line="240" w:lineRule="auto"/>
        <w:ind w:left="720"/>
      </w:pPr>
    </w:p>
    <w:p w14:paraId="28612518" w14:textId="77777777" w:rsidR="00D52800" w:rsidRDefault="00D52800" w:rsidP="00D52800">
      <w:pPr>
        <w:spacing w:after="0" w:line="240" w:lineRule="auto"/>
      </w:pPr>
    </w:p>
    <w:p w14:paraId="4A18506A" w14:textId="77777777" w:rsidR="00D52800" w:rsidRDefault="00D52800" w:rsidP="00D52800">
      <w:pPr>
        <w:spacing w:after="0" w:line="240" w:lineRule="auto"/>
        <w:ind w:left="266" w:firstLine="454"/>
      </w:pPr>
      <w:r>
        <w:t>Change the following lines in Makefile.</w:t>
      </w:r>
    </w:p>
    <w:p w14:paraId="6703A91D" w14:textId="77777777" w:rsidR="00D52800" w:rsidRDefault="00D52800" w:rsidP="00D52800">
      <w:pPr>
        <w:spacing w:after="0" w:line="240" w:lineRule="auto"/>
      </w:pPr>
    </w:p>
    <w:p w14:paraId="0A904D60" w14:textId="31D8D8D8" w:rsidR="00D52800" w:rsidRPr="00D52800" w:rsidRDefault="00D52800" w:rsidP="00D52800">
      <w:pPr>
        <w:spacing w:after="0" w:line="240" w:lineRule="auto"/>
        <w:ind w:left="266" w:firstLine="454"/>
        <w:rPr>
          <w:rFonts w:ascii="Courier New" w:hAnsi="Courier New" w:cs="Courier New"/>
          <w:sz w:val="24"/>
          <w:szCs w:val="24"/>
        </w:rPr>
      </w:pPr>
      <w:r w:rsidRPr="00D52800">
        <w:rPr>
          <w:rFonts w:ascii="Courier New" w:hAnsi="Courier New" w:cs="Courier New"/>
          <w:sz w:val="24"/>
          <w:szCs w:val="24"/>
        </w:rPr>
        <w:t>DOTVER=8.5</w:t>
      </w:r>
    </w:p>
    <w:p w14:paraId="0AFFD2C2" w14:textId="77777777" w:rsidR="00D52800" w:rsidRDefault="00D52800" w:rsidP="00D52800">
      <w:pPr>
        <w:spacing w:after="0" w:line="240" w:lineRule="auto"/>
      </w:pPr>
    </w:p>
    <w:p w14:paraId="417194D3" w14:textId="7B26650E" w:rsidR="00D52800" w:rsidRDefault="00D52800" w:rsidP="00D52800">
      <w:pPr>
        <w:spacing w:after="0" w:line="240" w:lineRule="auto"/>
        <w:ind w:left="266" w:firstLine="454"/>
      </w:pPr>
      <w:r>
        <w:t xml:space="preserve">becomes </w:t>
      </w:r>
    </w:p>
    <w:p w14:paraId="5D4DC09E" w14:textId="77777777" w:rsidR="00D52800" w:rsidRDefault="00D52800" w:rsidP="00D52800">
      <w:pPr>
        <w:spacing w:after="0" w:line="240" w:lineRule="auto"/>
      </w:pPr>
    </w:p>
    <w:p w14:paraId="3A0D3C07" w14:textId="13451BF2" w:rsidR="00D52800" w:rsidRPr="00D52800" w:rsidRDefault="00D52800" w:rsidP="00D52800">
      <w:pPr>
        <w:spacing w:after="0" w:line="240" w:lineRule="auto"/>
        <w:ind w:left="266" w:firstLine="454"/>
        <w:rPr>
          <w:rFonts w:ascii="Courier New" w:hAnsi="Courier New" w:cs="Courier New"/>
        </w:rPr>
      </w:pPr>
      <w:r w:rsidRPr="00D52800">
        <w:rPr>
          <w:rFonts w:ascii="Courier New" w:hAnsi="Courier New" w:cs="Courier New"/>
        </w:rPr>
        <w:t>DOTVER=8.6</w:t>
      </w:r>
    </w:p>
    <w:p w14:paraId="28C4A7F8" w14:textId="77777777" w:rsidR="00D52800" w:rsidRDefault="00D52800" w:rsidP="00D52800">
      <w:pPr>
        <w:spacing w:after="0" w:line="240" w:lineRule="auto"/>
      </w:pPr>
    </w:p>
    <w:p w14:paraId="6BE59E84" w14:textId="77777777" w:rsidR="00D52800" w:rsidRDefault="00D52800" w:rsidP="00D52800">
      <w:pPr>
        <w:spacing w:after="0" w:line="240" w:lineRule="auto"/>
      </w:pPr>
    </w:p>
    <w:p w14:paraId="30D97705" w14:textId="7AB42468" w:rsidR="00D52800" w:rsidRPr="00D52800" w:rsidRDefault="00D52800" w:rsidP="00D52800">
      <w:pPr>
        <w:spacing w:after="0" w:line="240" w:lineRule="auto"/>
        <w:ind w:left="266" w:firstLine="454"/>
        <w:rPr>
          <w:rFonts w:ascii="Courier New" w:hAnsi="Courier New" w:cs="Courier New"/>
        </w:rPr>
      </w:pPr>
      <w:r w:rsidRPr="00D52800">
        <w:rPr>
          <w:rFonts w:ascii="Courier New" w:hAnsi="Courier New" w:cs="Courier New"/>
        </w:rPr>
        <w:t>INCLUDES = -I /usr/include/tcl$(DOTVER)</w:t>
      </w:r>
    </w:p>
    <w:p w14:paraId="21B7BB55" w14:textId="77777777" w:rsidR="00D52800" w:rsidRDefault="00D52800" w:rsidP="00D52800">
      <w:pPr>
        <w:spacing w:after="0" w:line="240" w:lineRule="auto"/>
      </w:pPr>
    </w:p>
    <w:p w14:paraId="209A6E6B" w14:textId="3D0C49CF" w:rsidR="00D52800" w:rsidRDefault="00D52800" w:rsidP="00D52800">
      <w:pPr>
        <w:spacing w:after="0" w:line="240" w:lineRule="auto"/>
        <w:ind w:left="266" w:firstLine="454"/>
      </w:pPr>
      <w:r>
        <w:t xml:space="preserve">becomes </w:t>
      </w:r>
    </w:p>
    <w:p w14:paraId="03C87A66" w14:textId="77777777" w:rsidR="00D52800" w:rsidRDefault="00D52800" w:rsidP="00D52800">
      <w:pPr>
        <w:spacing w:after="0" w:line="240" w:lineRule="auto"/>
      </w:pPr>
    </w:p>
    <w:p w14:paraId="402BD533" w14:textId="31170C40" w:rsidR="00D52800" w:rsidRPr="00D52800" w:rsidRDefault="00D52800" w:rsidP="00CE6642">
      <w:pPr>
        <w:spacing w:after="0" w:line="240" w:lineRule="auto"/>
        <w:rPr>
          <w:rFonts w:ascii="Courier New" w:hAnsi="Courier New" w:cs="Courier New"/>
        </w:rPr>
      </w:pPr>
      <w:r w:rsidRPr="00D52800">
        <w:rPr>
          <w:rFonts w:ascii="Courier New" w:hAnsi="Courier New" w:cs="Courier New"/>
        </w:rPr>
        <w:t>INCLUDES = -I /usr/local/opt/software/tcltk/tcltk-8.6.4-gnu/include</w:t>
      </w:r>
    </w:p>
    <w:p w14:paraId="501491D7" w14:textId="77777777" w:rsidR="00D52800" w:rsidRDefault="00D52800" w:rsidP="00D52800">
      <w:pPr>
        <w:spacing w:after="0" w:line="240" w:lineRule="auto"/>
      </w:pPr>
    </w:p>
    <w:p w14:paraId="5B325824" w14:textId="127F1C48" w:rsidR="00D52800" w:rsidRDefault="00D52800" w:rsidP="00F01C24">
      <w:pPr>
        <w:spacing w:after="0" w:line="240" w:lineRule="auto"/>
        <w:ind w:left="908"/>
      </w:pPr>
      <w:r>
        <w:t xml:space="preserve">Change to </w:t>
      </w:r>
      <w:r w:rsidR="00B60B92">
        <w:t>a</w:t>
      </w:r>
      <w:r>
        <w:t xml:space="preserve">dd the fully qualified path of the mono executable to run </w:t>
      </w:r>
      <w:r w:rsidRPr="00D67010">
        <w:rPr>
          <w:rFonts w:ascii="Courier New" w:hAnsi="Courier New" w:cs="Courier New"/>
        </w:rPr>
        <w:t>ProcessDataTypesInterface.exe</w:t>
      </w:r>
      <w:r>
        <w:t>.</w:t>
      </w:r>
    </w:p>
    <w:p w14:paraId="306B5D53" w14:textId="77777777" w:rsidR="00D52800" w:rsidRDefault="00D52800" w:rsidP="00D52800">
      <w:pPr>
        <w:spacing w:after="0" w:line="240" w:lineRule="auto"/>
        <w:ind w:left="908"/>
      </w:pPr>
    </w:p>
    <w:p w14:paraId="49DC578A" w14:textId="18DAAC55" w:rsidR="00D52800" w:rsidRPr="00E171B6" w:rsidRDefault="00D52800" w:rsidP="00D52800">
      <w:pPr>
        <w:spacing w:after="0" w:line="240" w:lineRule="auto"/>
        <w:ind w:left="908"/>
        <w:rPr>
          <w:rFonts w:ascii="Courier New" w:hAnsi="Courier New" w:cs="Courier New"/>
        </w:rPr>
      </w:pPr>
      <w:r w:rsidRPr="00E171B6">
        <w:rPr>
          <w:rFonts w:ascii="Courier New" w:hAnsi="Courier New" w:cs="Courier New"/>
        </w:rPr>
        <w:t>$(APSIM)/Model/ProcessDataTypesInterface.exe</w:t>
      </w:r>
      <w:r w:rsidR="00E171B6">
        <w:rPr>
          <w:rFonts w:ascii="Courier New" w:hAnsi="Courier New" w:cs="Courier New"/>
        </w:rPr>
        <w:t xml:space="preserve"> \</w:t>
      </w:r>
      <w:r w:rsidRPr="00E171B6">
        <w:rPr>
          <w:rFonts w:ascii="Courier New" w:hAnsi="Courier New" w:cs="Courier New"/>
        </w:rPr>
        <w:t xml:space="preserve"> ../DataTypes/Datatypes.xml TclComponent.macro</w:t>
      </w:r>
    </w:p>
    <w:p w14:paraId="2517144A" w14:textId="77777777" w:rsidR="00D52800" w:rsidRDefault="00D52800" w:rsidP="00D52800">
      <w:pPr>
        <w:spacing w:after="0" w:line="240" w:lineRule="auto"/>
      </w:pPr>
    </w:p>
    <w:p w14:paraId="0172157B" w14:textId="1811F905" w:rsidR="00D52800" w:rsidRDefault="00D52800" w:rsidP="00D52800">
      <w:pPr>
        <w:spacing w:after="0" w:line="240" w:lineRule="auto"/>
      </w:pPr>
      <w:r>
        <w:t xml:space="preserve"> </w:t>
      </w:r>
      <w:r w:rsidR="00E171B6">
        <w:tab/>
      </w:r>
      <w:r w:rsidR="00E171B6">
        <w:tab/>
      </w:r>
      <w:r>
        <w:t>becomes</w:t>
      </w:r>
    </w:p>
    <w:p w14:paraId="62C736D8" w14:textId="77777777" w:rsidR="00E171B6" w:rsidRDefault="00E171B6" w:rsidP="00D52800">
      <w:pPr>
        <w:spacing w:after="0" w:line="240" w:lineRule="auto"/>
      </w:pPr>
    </w:p>
    <w:p w14:paraId="1BC10ABA" w14:textId="2931CDE0" w:rsidR="00D52800" w:rsidRPr="00E171B6" w:rsidRDefault="00D52800" w:rsidP="00E171B6">
      <w:pPr>
        <w:spacing w:after="0" w:line="240" w:lineRule="auto"/>
        <w:ind w:left="908"/>
        <w:rPr>
          <w:rFonts w:ascii="Courier New" w:hAnsi="Courier New" w:cs="Courier New"/>
        </w:rPr>
      </w:pPr>
      <w:r w:rsidRPr="00E171B6">
        <w:rPr>
          <w:rFonts w:ascii="Courier New" w:hAnsi="Courier New" w:cs="Courier New"/>
        </w:rPr>
        <w:t>/usr/local/opt/software/mono/mono-4.8.1.0-gnu/bin/mono \</w:t>
      </w:r>
    </w:p>
    <w:p w14:paraId="57C53229" w14:textId="2596E73D" w:rsidR="00D52800" w:rsidRPr="00E171B6" w:rsidRDefault="00D52800" w:rsidP="00E171B6">
      <w:pPr>
        <w:spacing w:after="0" w:line="240" w:lineRule="auto"/>
        <w:ind w:left="908"/>
        <w:rPr>
          <w:rFonts w:ascii="Courier New" w:hAnsi="Courier New" w:cs="Courier New"/>
        </w:rPr>
      </w:pPr>
      <w:r w:rsidRPr="00E171B6">
        <w:rPr>
          <w:rFonts w:ascii="Courier New" w:hAnsi="Courier New" w:cs="Courier New"/>
        </w:rPr>
        <w:t>$(APSIM)/Model/ProcessDataTypesInterface.exe \</w:t>
      </w:r>
    </w:p>
    <w:p w14:paraId="12322279" w14:textId="4368E7EC" w:rsidR="00D52800" w:rsidRDefault="00D52800" w:rsidP="00F01C24">
      <w:pPr>
        <w:spacing w:after="0" w:line="240" w:lineRule="auto"/>
        <w:ind w:left="908"/>
        <w:rPr>
          <w:rFonts w:ascii="Courier New" w:hAnsi="Courier New" w:cs="Courier New"/>
        </w:rPr>
      </w:pPr>
      <w:r w:rsidRPr="00E171B6">
        <w:rPr>
          <w:rFonts w:ascii="Courier New" w:hAnsi="Courier New" w:cs="Courier New"/>
        </w:rPr>
        <w:t>../DataTypes/Datatypes.xml TclComponent.macro</w:t>
      </w:r>
    </w:p>
    <w:p w14:paraId="026F8157" w14:textId="77777777" w:rsidR="007C21C0" w:rsidRDefault="007C21C0" w:rsidP="00F01C24">
      <w:pPr>
        <w:spacing w:after="0" w:line="240" w:lineRule="auto"/>
        <w:ind w:left="908"/>
        <w:rPr>
          <w:rFonts w:ascii="Courier New" w:hAnsi="Courier New" w:cs="Courier New"/>
        </w:rPr>
      </w:pPr>
    </w:p>
    <w:p w14:paraId="661CA810" w14:textId="77777777" w:rsidR="00D52800" w:rsidRDefault="00D52800" w:rsidP="00F01C24">
      <w:pPr>
        <w:spacing w:after="0" w:line="240" w:lineRule="auto"/>
      </w:pPr>
    </w:p>
    <w:p w14:paraId="3C3609D6" w14:textId="292DCA4B" w:rsidR="00FE1CA2" w:rsidRDefault="008472F3" w:rsidP="0042186D">
      <w:pPr>
        <w:pStyle w:val="ListParagraph"/>
        <w:numPr>
          <w:ilvl w:val="0"/>
          <w:numId w:val="13"/>
        </w:numPr>
        <w:spacing w:after="0" w:line="240" w:lineRule="auto"/>
      </w:pPr>
      <w:r>
        <w:t>Edit ApsimRun.sh script.</w:t>
      </w:r>
    </w:p>
    <w:p w14:paraId="18C4C6A8" w14:textId="77777777" w:rsidR="008472F3" w:rsidRDefault="008472F3" w:rsidP="008472F3">
      <w:pPr>
        <w:pStyle w:val="ListParagraph"/>
        <w:spacing w:after="0" w:line="240" w:lineRule="auto"/>
      </w:pPr>
    </w:p>
    <w:p w14:paraId="0515EE3D" w14:textId="77777777" w:rsidR="008472F3" w:rsidRPr="008472F3" w:rsidRDefault="008472F3" w:rsidP="008472F3">
      <w:pPr>
        <w:spacing w:after="0" w:line="240" w:lineRule="auto"/>
        <w:ind w:left="720"/>
        <w:rPr>
          <w:rFonts w:ascii="Courier New" w:hAnsi="Courier New" w:cs="Courier New"/>
        </w:rPr>
      </w:pPr>
      <w:r w:rsidRPr="008472F3">
        <w:rPr>
          <w:rFonts w:ascii="Courier New" w:hAnsi="Courier New" w:cs="Courier New"/>
        </w:rPr>
        <w:t>% cd ..</w:t>
      </w:r>
    </w:p>
    <w:p w14:paraId="356158F3" w14:textId="79176666" w:rsidR="008472F3" w:rsidRPr="008472F3" w:rsidRDefault="008472F3" w:rsidP="008472F3">
      <w:pPr>
        <w:spacing w:after="0" w:line="240" w:lineRule="auto"/>
        <w:ind w:left="720"/>
        <w:rPr>
          <w:rFonts w:ascii="Courier New" w:hAnsi="Courier New" w:cs="Courier New"/>
        </w:rPr>
      </w:pPr>
      <w:r w:rsidRPr="008472F3">
        <w:rPr>
          <w:rFonts w:ascii="Courier New" w:hAnsi="Courier New" w:cs="Courier New"/>
        </w:rPr>
        <w:t>% cp ApsimRun.sh ApsimRun.sh.bak</w:t>
      </w:r>
    </w:p>
    <w:p w14:paraId="729E445B" w14:textId="11C04E7E" w:rsidR="008472F3" w:rsidRDefault="008472F3" w:rsidP="008472F3">
      <w:pPr>
        <w:spacing w:after="0" w:line="240" w:lineRule="auto"/>
        <w:ind w:left="720"/>
      </w:pPr>
      <w:r w:rsidRPr="008472F3">
        <w:rPr>
          <w:rFonts w:ascii="Courier New" w:hAnsi="Courier New" w:cs="Courier New"/>
        </w:rPr>
        <w:t>% chmod 755 ApsimRun.sh</w:t>
      </w:r>
    </w:p>
    <w:p w14:paraId="5CB66860" w14:textId="77777777" w:rsidR="008472F3" w:rsidRDefault="008472F3" w:rsidP="008472F3">
      <w:pPr>
        <w:pStyle w:val="ListParagraph"/>
        <w:spacing w:after="0" w:line="240" w:lineRule="auto"/>
      </w:pPr>
    </w:p>
    <w:p w14:paraId="29A29805" w14:textId="77777777" w:rsidR="00463E27" w:rsidRDefault="00463E27" w:rsidP="00463E27">
      <w:pPr>
        <w:spacing w:after="0" w:line="240" w:lineRule="auto"/>
      </w:pPr>
    </w:p>
    <w:p w14:paraId="562E6A22" w14:textId="7DA12202" w:rsidR="00463E27" w:rsidRDefault="00463E27" w:rsidP="00463E27">
      <w:pPr>
        <w:spacing w:after="0" w:line="240" w:lineRule="auto"/>
        <w:ind w:left="266" w:firstLine="454"/>
      </w:pPr>
      <w:r>
        <w:t>Add the following variables to the start of the script.</w:t>
      </w:r>
    </w:p>
    <w:p w14:paraId="4DAA8067" w14:textId="77777777" w:rsidR="00463E27" w:rsidRDefault="00463E27" w:rsidP="00463E27">
      <w:pPr>
        <w:spacing w:after="0" w:line="240" w:lineRule="auto"/>
      </w:pPr>
    </w:p>
    <w:p w14:paraId="210CD865" w14:textId="77777777" w:rsidR="00463E27" w:rsidRPr="00463E27" w:rsidRDefault="00463E27" w:rsidP="00463E27">
      <w:pPr>
        <w:spacing w:after="0" w:line="240" w:lineRule="auto"/>
        <w:rPr>
          <w:rFonts w:ascii="Courier New" w:hAnsi="Courier New" w:cs="Courier New"/>
        </w:rPr>
      </w:pPr>
      <w:r w:rsidRPr="00463E27">
        <w:rPr>
          <w:rFonts w:ascii="Courier New" w:hAnsi="Courier New" w:cs="Courier New"/>
        </w:rPr>
        <w:t>APSIM_MODEL_PATH=/usr/local/opt/software/apsim/apsim-7.9-gnu/Model</w:t>
      </w:r>
    </w:p>
    <w:p w14:paraId="04D66087" w14:textId="77777777" w:rsidR="00463E27" w:rsidRPr="00463E27" w:rsidRDefault="00463E27" w:rsidP="00463E27">
      <w:pPr>
        <w:spacing w:after="0" w:line="240" w:lineRule="auto"/>
        <w:rPr>
          <w:rFonts w:ascii="Courier New" w:hAnsi="Courier New" w:cs="Courier New"/>
        </w:rPr>
      </w:pPr>
    </w:p>
    <w:p w14:paraId="2F41D99C" w14:textId="77777777" w:rsidR="00463E27" w:rsidRPr="00463E27" w:rsidRDefault="00463E27" w:rsidP="00463E27">
      <w:pPr>
        <w:spacing w:after="0" w:line="240" w:lineRule="auto"/>
        <w:rPr>
          <w:rFonts w:ascii="Courier New" w:hAnsi="Courier New" w:cs="Courier New"/>
        </w:rPr>
      </w:pPr>
      <w:r w:rsidRPr="00463E27">
        <w:rPr>
          <w:rFonts w:ascii="Courier New" w:hAnsi="Courier New" w:cs="Courier New"/>
        </w:rPr>
        <w:lastRenderedPageBreak/>
        <w:t>APSIM_EXE=$APSIM_MODEL_PATH/Apsim.exe</w:t>
      </w:r>
    </w:p>
    <w:p w14:paraId="0C4602DA" w14:textId="77777777" w:rsidR="00463E27" w:rsidRPr="00463E27" w:rsidRDefault="00463E27" w:rsidP="00463E27">
      <w:pPr>
        <w:spacing w:after="0" w:line="240" w:lineRule="auto"/>
        <w:rPr>
          <w:rFonts w:ascii="Courier New" w:hAnsi="Courier New" w:cs="Courier New"/>
        </w:rPr>
      </w:pPr>
    </w:p>
    <w:p w14:paraId="74E81C1D" w14:textId="77777777" w:rsidR="00463E27" w:rsidRPr="00463E27" w:rsidRDefault="00463E27" w:rsidP="00463E27">
      <w:pPr>
        <w:spacing w:after="0" w:line="240" w:lineRule="auto"/>
        <w:rPr>
          <w:rFonts w:ascii="Courier New" w:hAnsi="Courier New" w:cs="Courier New"/>
        </w:rPr>
      </w:pPr>
      <w:r w:rsidRPr="00463E27">
        <w:rPr>
          <w:rFonts w:ascii="Courier New" w:hAnsi="Courier New" w:cs="Courier New"/>
        </w:rPr>
        <w:t>MONO=/usr/local/opt/software/mono/mono-4.8.1.0-gnu/bin/mono</w:t>
      </w:r>
    </w:p>
    <w:p w14:paraId="078B8A36" w14:textId="77777777" w:rsidR="00463E27" w:rsidRPr="00463E27" w:rsidRDefault="00463E27" w:rsidP="00463E27">
      <w:pPr>
        <w:spacing w:after="0" w:line="240" w:lineRule="auto"/>
        <w:rPr>
          <w:rFonts w:ascii="Courier New" w:hAnsi="Courier New" w:cs="Courier New"/>
        </w:rPr>
      </w:pPr>
    </w:p>
    <w:p w14:paraId="0F41EEE5" w14:textId="77777777" w:rsidR="00463E27" w:rsidRPr="00463E27" w:rsidRDefault="00463E27" w:rsidP="00463E27">
      <w:pPr>
        <w:spacing w:after="0" w:line="240" w:lineRule="auto"/>
        <w:rPr>
          <w:rFonts w:ascii="Courier New" w:hAnsi="Courier New" w:cs="Courier New"/>
        </w:rPr>
      </w:pPr>
      <w:r w:rsidRPr="00463E27">
        <w:rPr>
          <w:rFonts w:ascii="Courier New" w:hAnsi="Courier New" w:cs="Courier New"/>
        </w:rPr>
        <w:t>LD_LIBRARY_PATH=/usr/local/opt/software/mono/mono-4.8.1.0-gnu/lib:\</w:t>
      </w:r>
    </w:p>
    <w:p w14:paraId="6F768049" w14:textId="77777777" w:rsidR="00463E27" w:rsidRPr="00463E27" w:rsidRDefault="00463E27" w:rsidP="00463E27">
      <w:pPr>
        <w:spacing w:after="0" w:line="240" w:lineRule="auto"/>
        <w:rPr>
          <w:rFonts w:ascii="Courier New" w:hAnsi="Courier New" w:cs="Courier New"/>
        </w:rPr>
      </w:pPr>
      <w:r w:rsidRPr="00463E27">
        <w:rPr>
          <w:rFonts w:ascii="Courier New" w:hAnsi="Courier New" w:cs="Courier New"/>
        </w:rPr>
        <w:t>/usr/local/opt/software/gcc/gcc-4.8.5/lib64:$APSIM_MODEL_PATH</w:t>
      </w:r>
    </w:p>
    <w:p w14:paraId="30245A18" w14:textId="77777777" w:rsidR="00463E27" w:rsidRPr="00463E27" w:rsidRDefault="00463E27" w:rsidP="00463E27">
      <w:pPr>
        <w:spacing w:after="0" w:line="240" w:lineRule="auto"/>
        <w:rPr>
          <w:rFonts w:ascii="Courier New" w:hAnsi="Courier New" w:cs="Courier New"/>
        </w:rPr>
      </w:pPr>
    </w:p>
    <w:p w14:paraId="145CB7FD" w14:textId="77777777" w:rsidR="00463E27" w:rsidRDefault="00463E27" w:rsidP="008472F3">
      <w:pPr>
        <w:pStyle w:val="ListParagraph"/>
        <w:spacing w:after="0" w:line="240" w:lineRule="auto"/>
      </w:pPr>
    </w:p>
    <w:p w14:paraId="788140D5" w14:textId="77777777" w:rsidR="00463E27" w:rsidRDefault="00463E27" w:rsidP="00463E27">
      <w:pPr>
        <w:spacing w:after="0" w:line="240" w:lineRule="auto"/>
        <w:ind w:left="454" w:firstLine="454"/>
      </w:pPr>
      <w:r>
        <w:t xml:space="preserve">Replace </w:t>
      </w:r>
    </w:p>
    <w:p w14:paraId="11A12AAF" w14:textId="77777777" w:rsidR="00463E27" w:rsidRDefault="00463E27" w:rsidP="00463E27">
      <w:pPr>
        <w:spacing w:after="0" w:line="240" w:lineRule="auto"/>
      </w:pPr>
    </w:p>
    <w:p w14:paraId="6EEF466D" w14:textId="66AAA408" w:rsidR="00463E27" w:rsidRPr="00463E27" w:rsidRDefault="00463E27" w:rsidP="00463E27">
      <w:pPr>
        <w:spacing w:after="0" w:line="240" w:lineRule="auto"/>
        <w:rPr>
          <w:rFonts w:ascii="Courier New" w:hAnsi="Courier New" w:cs="Courier New"/>
        </w:rPr>
      </w:pPr>
      <w:r>
        <w:t xml:space="preserve">     </w:t>
      </w:r>
      <w:r>
        <w:tab/>
      </w:r>
      <w:r>
        <w:tab/>
      </w:r>
      <w:r w:rsidRPr="00463E27">
        <w:rPr>
          <w:rFonts w:ascii="Courier New" w:hAnsi="Courier New" w:cs="Courier New"/>
        </w:rPr>
        <w:t>"$APSIM/Apsim.exe" "`basename "$file"`"</w:t>
      </w:r>
    </w:p>
    <w:p w14:paraId="6C6DAF0B" w14:textId="77777777" w:rsidR="00463E27" w:rsidRDefault="00463E27" w:rsidP="00463E27">
      <w:pPr>
        <w:spacing w:after="0" w:line="240" w:lineRule="auto"/>
      </w:pPr>
    </w:p>
    <w:p w14:paraId="46E1251E" w14:textId="7B7EAA00" w:rsidR="00463E27" w:rsidRDefault="00463E27" w:rsidP="00463E27">
      <w:pPr>
        <w:spacing w:after="0" w:line="240" w:lineRule="auto"/>
      </w:pPr>
      <w:r>
        <w:t xml:space="preserve">     </w:t>
      </w:r>
      <w:r>
        <w:tab/>
      </w:r>
      <w:r>
        <w:tab/>
        <w:t>with</w:t>
      </w:r>
    </w:p>
    <w:p w14:paraId="4659CDEF" w14:textId="77777777" w:rsidR="00463E27" w:rsidRDefault="00463E27" w:rsidP="00463E27">
      <w:pPr>
        <w:spacing w:after="0" w:line="240" w:lineRule="auto"/>
      </w:pPr>
    </w:p>
    <w:p w14:paraId="7CCC212C" w14:textId="3E219FC1" w:rsidR="00D57DD0" w:rsidRDefault="00463E27" w:rsidP="00D57DD0">
      <w:pPr>
        <w:spacing w:after="0" w:line="240" w:lineRule="auto"/>
        <w:rPr>
          <w:rFonts w:ascii="Courier New" w:hAnsi="Courier New" w:cs="Courier New"/>
        </w:rPr>
      </w:pPr>
      <w:r>
        <w:t xml:space="preserve">     </w:t>
      </w:r>
      <w:r>
        <w:tab/>
      </w:r>
      <w:r>
        <w:tab/>
      </w:r>
      <w:r w:rsidRPr="00463E27">
        <w:rPr>
          <w:rFonts w:ascii="Courier New" w:hAnsi="Courier New" w:cs="Courier New"/>
        </w:rPr>
        <w:t>$MONO $APSIM_EXE "`basename "$file"`"</w:t>
      </w:r>
    </w:p>
    <w:p w14:paraId="182FCCAF" w14:textId="77777777" w:rsidR="00D57DD0" w:rsidRDefault="00D57DD0" w:rsidP="00D57DD0">
      <w:pPr>
        <w:spacing w:after="0" w:line="240" w:lineRule="auto"/>
        <w:rPr>
          <w:rFonts w:ascii="Courier New" w:hAnsi="Courier New" w:cs="Courier New"/>
        </w:rPr>
      </w:pPr>
    </w:p>
    <w:p w14:paraId="175DEEF6" w14:textId="77777777" w:rsidR="00301AFA" w:rsidRDefault="00301AFA" w:rsidP="00301AFA">
      <w:pPr>
        <w:spacing w:after="0" w:line="240" w:lineRule="auto"/>
      </w:pPr>
    </w:p>
    <w:p w14:paraId="7D6F77E5" w14:textId="2AFA71E0" w:rsidR="00A14514" w:rsidRDefault="00A14514" w:rsidP="0042186D">
      <w:pPr>
        <w:pStyle w:val="ListParagraph"/>
        <w:numPr>
          <w:ilvl w:val="0"/>
          <w:numId w:val="13"/>
        </w:numPr>
        <w:spacing w:after="0" w:line="240" w:lineRule="auto"/>
      </w:pPr>
      <w:r>
        <w:t>Edit LinuxCPP.make configuration files.</w:t>
      </w:r>
    </w:p>
    <w:p w14:paraId="48EBB14C" w14:textId="77777777" w:rsidR="00301AFA" w:rsidRDefault="00301AFA" w:rsidP="00A14514">
      <w:pPr>
        <w:spacing w:after="0" w:line="240" w:lineRule="auto"/>
      </w:pPr>
    </w:p>
    <w:p w14:paraId="13471E22" w14:textId="03755FDF" w:rsidR="00A14514" w:rsidRPr="00301AFA" w:rsidRDefault="00A14514" w:rsidP="00301AFA">
      <w:pPr>
        <w:spacing w:after="0" w:line="240" w:lineRule="auto"/>
        <w:ind w:left="720"/>
        <w:rPr>
          <w:rFonts w:ascii="Courier New" w:hAnsi="Courier New" w:cs="Courier New"/>
        </w:rPr>
      </w:pPr>
      <w:r w:rsidRPr="00301AFA">
        <w:rPr>
          <w:rFonts w:ascii="Courier New" w:hAnsi="Courier New" w:cs="Courier New"/>
        </w:rPr>
        <w:t>% cd Build</w:t>
      </w:r>
    </w:p>
    <w:p w14:paraId="2A5BABC2" w14:textId="14FD8ECC" w:rsidR="00A14514" w:rsidRPr="00301AFA" w:rsidRDefault="00A14514" w:rsidP="00301AFA">
      <w:pPr>
        <w:spacing w:after="0" w:line="240" w:lineRule="auto"/>
        <w:ind w:left="720"/>
        <w:rPr>
          <w:rFonts w:ascii="Courier New" w:hAnsi="Courier New" w:cs="Courier New"/>
        </w:rPr>
      </w:pPr>
      <w:r w:rsidRPr="00301AFA">
        <w:rPr>
          <w:rFonts w:ascii="Courier New" w:hAnsi="Courier New" w:cs="Courier New"/>
        </w:rPr>
        <w:t>% cp LinuxCPP.make LinuxCPP.make.bak</w:t>
      </w:r>
    </w:p>
    <w:p w14:paraId="19D90E2A" w14:textId="77777777" w:rsidR="00A14514" w:rsidRPr="00301AFA" w:rsidRDefault="00A14514" w:rsidP="00A14514">
      <w:pPr>
        <w:spacing w:after="0" w:line="240" w:lineRule="auto"/>
        <w:rPr>
          <w:rFonts w:ascii="Courier New" w:hAnsi="Courier New" w:cs="Courier New"/>
        </w:rPr>
      </w:pPr>
    </w:p>
    <w:p w14:paraId="52926A4A" w14:textId="77777777" w:rsidR="00301AFA" w:rsidRDefault="00301AFA" w:rsidP="00A14514">
      <w:pPr>
        <w:spacing w:after="0" w:line="240" w:lineRule="auto"/>
      </w:pPr>
    </w:p>
    <w:p w14:paraId="437BF451" w14:textId="181757DD" w:rsidR="00A14514" w:rsidRDefault="00A14514" w:rsidP="00301AFA">
      <w:pPr>
        <w:spacing w:after="0" w:line="240" w:lineRule="auto"/>
        <w:ind w:left="266" w:firstLine="454"/>
      </w:pPr>
      <w:r>
        <w:t>Change the following lines in LinuxCPP.make.</w:t>
      </w:r>
    </w:p>
    <w:p w14:paraId="2A0B11EE" w14:textId="77777777" w:rsidR="00301AFA" w:rsidRDefault="00301AFA" w:rsidP="00A14514">
      <w:pPr>
        <w:spacing w:after="0" w:line="240" w:lineRule="auto"/>
      </w:pPr>
    </w:p>
    <w:p w14:paraId="34941AD9" w14:textId="56046AC7" w:rsidR="00A14514" w:rsidRDefault="00A14514" w:rsidP="00301AFA">
      <w:pPr>
        <w:spacing w:after="0" w:line="240" w:lineRule="auto"/>
        <w:ind w:left="266" w:firstLine="454"/>
      </w:pPr>
      <w:r>
        <w:t>Replace</w:t>
      </w:r>
    </w:p>
    <w:p w14:paraId="30D6D970" w14:textId="77777777" w:rsidR="00A14514" w:rsidRDefault="00A14514" w:rsidP="00A14514">
      <w:pPr>
        <w:spacing w:after="0" w:line="240" w:lineRule="auto"/>
      </w:pPr>
    </w:p>
    <w:p w14:paraId="4BF9927B" w14:textId="50FAD221" w:rsidR="00301AFA" w:rsidRDefault="00A14514" w:rsidP="00A14514">
      <w:pPr>
        <w:spacing w:after="0" w:line="240" w:lineRule="auto"/>
        <w:rPr>
          <w:rFonts w:ascii="Courier New" w:hAnsi="Courier New" w:cs="Courier New"/>
        </w:rPr>
      </w:pPr>
      <w:r>
        <w:t xml:space="preserve">   </w:t>
      </w:r>
      <w:r w:rsidR="00301AFA">
        <w:tab/>
      </w:r>
      <w:r w:rsidR="00D57DD0">
        <w:tab/>
      </w:r>
      <w:r w:rsidRPr="00301AFA">
        <w:rPr>
          <w:rFonts w:ascii="Courier New" w:hAnsi="Courier New" w:cs="Courier New"/>
        </w:rPr>
        <w:t>CC=/usr/bin/g++</w:t>
      </w:r>
    </w:p>
    <w:p w14:paraId="715E7FAA" w14:textId="77777777" w:rsidR="00301AFA" w:rsidRDefault="00301AFA" w:rsidP="00A14514">
      <w:pPr>
        <w:spacing w:after="0" w:line="240" w:lineRule="auto"/>
        <w:rPr>
          <w:rFonts w:ascii="Courier New" w:hAnsi="Courier New" w:cs="Courier New"/>
        </w:rPr>
      </w:pPr>
    </w:p>
    <w:p w14:paraId="2D0A56AF" w14:textId="40755C30" w:rsidR="00A14514" w:rsidRPr="00301AFA" w:rsidRDefault="00A14514" w:rsidP="00301AFA">
      <w:pPr>
        <w:spacing w:after="0" w:line="240" w:lineRule="auto"/>
        <w:ind w:left="454" w:firstLine="454"/>
        <w:rPr>
          <w:rFonts w:ascii="Courier New" w:hAnsi="Courier New" w:cs="Courier New"/>
        </w:rPr>
      </w:pPr>
      <w:r>
        <w:t>with</w:t>
      </w:r>
    </w:p>
    <w:p w14:paraId="36D6F286" w14:textId="77777777" w:rsidR="00301AFA" w:rsidRDefault="00301AFA" w:rsidP="00A14514">
      <w:pPr>
        <w:spacing w:after="0" w:line="240" w:lineRule="auto"/>
      </w:pPr>
    </w:p>
    <w:p w14:paraId="6D1E084A" w14:textId="5154A1FB" w:rsidR="00A14514" w:rsidRPr="00301AFA" w:rsidRDefault="00A14514" w:rsidP="00301AFA">
      <w:pPr>
        <w:spacing w:after="0" w:line="240" w:lineRule="auto"/>
        <w:ind w:left="454" w:firstLine="454"/>
        <w:rPr>
          <w:rFonts w:ascii="Courier New" w:hAnsi="Courier New" w:cs="Courier New"/>
        </w:rPr>
      </w:pPr>
      <w:r w:rsidRPr="00301AFA">
        <w:rPr>
          <w:rFonts w:ascii="Courier New" w:hAnsi="Courier New" w:cs="Courier New"/>
        </w:rPr>
        <w:t>CC=/usr/local/opt/software/gcc/gcc-4.8.5/bin/g++</w:t>
      </w:r>
    </w:p>
    <w:p w14:paraId="3430FB1E" w14:textId="77777777" w:rsidR="00A14514" w:rsidRDefault="00A14514" w:rsidP="00A14514">
      <w:pPr>
        <w:spacing w:after="0" w:line="240" w:lineRule="auto"/>
      </w:pPr>
    </w:p>
    <w:p w14:paraId="6930D306" w14:textId="2B036DF3" w:rsidR="00A14514" w:rsidRDefault="00A14514" w:rsidP="00301AFA">
      <w:pPr>
        <w:spacing w:after="0" w:line="240" w:lineRule="auto"/>
        <w:ind w:left="454" w:firstLine="454"/>
      </w:pPr>
      <w:r>
        <w:t>Replace</w:t>
      </w:r>
    </w:p>
    <w:p w14:paraId="685BC60E" w14:textId="77777777" w:rsidR="00301AFA" w:rsidRDefault="00301AFA" w:rsidP="00A14514">
      <w:pPr>
        <w:spacing w:after="0" w:line="240" w:lineRule="auto"/>
      </w:pPr>
    </w:p>
    <w:p w14:paraId="0D521255" w14:textId="3D9DC357" w:rsidR="00A14514" w:rsidRPr="00301AFA" w:rsidRDefault="00A14514" w:rsidP="00301AFA">
      <w:pPr>
        <w:spacing w:after="0" w:line="240" w:lineRule="auto"/>
        <w:ind w:left="454" w:firstLine="454"/>
        <w:rPr>
          <w:rFonts w:ascii="Courier New" w:hAnsi="Courier New" w:cs="Courier New"/>
        </w:rPr>
      </w:pPr>
      <w:r w:rsidRPr="00301AFA">
        <w:rPr>
          <w:rFonts w:ascii="Courier New" w:hAnsi="Courier New" w:cs="Courier New"/>
        </w:rPr>
        <w:t>LIBS:= -L$(APSIM)/Model $(foreach lib,$(LIBS),-l$(lib))</w:t>
      </w:r>
    </w:p>
    <w:p w14:paraId="18303770" w14:textId="77777777" w:rsidR="00301AFA" w:rsidRDefault="00301AFA" w:rsidP="00A14514">
      <w:pPr>
        <w:spacing w:after="0" w:line="240" w:lineRule="auto"/>
      </w:pPr>
    </w:p>
    <w:p w14:paraId="348448CD" w14:textId="23CA050B" w:rsidR="00A14514" w:rsidRDefault="00A14514" w:rsidP="00301AFA">
      <w:pPr>
        <w:spacing w:after="0" w:line="240" w:lineRule="auto"/>
        <w:ind w:left="454" w:firstLine="454"/>
      </w:pPr>
      <w:r>
        <w:t xml:space="preserve">with </w:t>
      </w:r>
    </w:p>
    <w:p w14:paraId="51E9AF12" w14:textId="77777777" w:rsidR="00A14514" w:rsidRDefault="00A14514" w:rsidP="00A14514">
      <w:pPr>
        <w:spacing w:after="0" w:line="240" w:lineRule="auto"/>
      </w:pPr>
    </w:p>
    <w:p w14:paraId="415C09EA" w14:textId="02F52C41" w:rsidR="00D57DD0" w:rsidRDefault="00A14514" w:rsidP="00301AFA">
      <w:pPr>
        <w:spacing w:after="0" w:line="240" w:lineRule="auto"/>
        <w:rPr>
          <w:rFonts w:ascii="Courier New" w:hAnsi="Courier New" w:cs="Courier New"/>
        </w:rPr>
      </w:pPr>
      <w:r w:rsidRPr="00301AFA">
        <w:rPr>
          <w:rFonts w:ascii="Courier New" w:hAnsi="Courier New" w:cs="Courier New"/>
        </w:rPr>
        <w:t>LIBS:= -L$(APSIM)/Model -L/usr/local/opt/software/tcltk/tcltk-8.6.4-gnu/lib</w:t>
      </w:r>
      <w:r w:rsidR="00301AFA">
        <w:rPr>
          <w:rFonts w:ascii="Courier New" w:hAnsi="Courier New" w:cs="Courier New"/>
        </w:rPr>
        <w:t xml:space="preserve"> </w:t>
      </w:r>
      <w:r w:rsidRPr="00301AFA">
        <w:rPr>
          <w:rFonts w:ascii="Courier New" w:hAnsi="Courier New" w:cs="Courier New"/>
        </w:rPr>
        <w:t>$(foreach lib,$(LIBS),-l$(lib)) \</w:t>
      </w:r>
    </w:p>
    <w:p w14:paraId="2E07795E" w14:textId="77777777" w:rsidR="00A0586F" w:rsidRPr="00301AFA" w:rsidRDefault="00A0586F" w:rsidP="00301AFA">
      <w:pPr>
        <w:spacing w:after="0" w:line="240" w:lineRule="auto"/>
        <w:rPr>
          <w:rFonts w:ascii="Courier New" w:hAnsi="Courier New" w:cs="Courier New"/>
        </w:rPr>
      </w:pPr>
    </w:p>
    <w:p w14:paraId="3F36FAA7" w14:textId="77777777" w:rsidR="00C827C1" w:rsidRDefault="00C827C1" w:rsidP="00A14514">
      <w:pPr>
        <w:spacing w:after="0" w:line="240" w:lineRule="auto"/>
      </w:pPr>
    </w:p>
    <w:p w14:paraId="5E04FD19" w14:textId="55AE1919" w:rsidR="00A14514" w:rsidRDefault="00A14514" w:rsidP="0042186D">
      <w:pPr>
        <w:pStyle w:val="ListParagraph"/>
        <w:numPr>
          <w:ilvl w:val="0"/>
          <w:numId w:val="13"/>
        </w:numPr>
        <w:spacing w:after="0" w:line="240" w:lineRule="auto"/>
      </w:pPr>
      <w:r>
        <w:t>Edit LinuxFOR.make</w:t>
      </w:r>
    </w:p>
    <w:p w14:paraId="6399759E" w14:textId="77777777" w:rsidR="00C827C1" w:rsidRDefault="00C827C1" w:rsidP="00A14514">
      <w:pPr>
        <w:spacing w:after="0" w:line="240" w:lineRule="auto"/>
      </w:pPr>
    </w:p>
    <w:p w14:paraId="2F6BD381" w14:textId="69CC7460" w:rsidR="00A14514" w:rsidRPr="00C827C1" w:rsidRDefault="00A14514" w:rsidP="00C827C1">
      <w:pPr>
        <w:spacing w:after="0" w:line="240" w:lineRule="auto"/>
        <w:ind w:left="266" w:firstLine="454"/>
        <w:rPr>
          <w:rFonts w:ascii="Courier New" w:hAnsi="Courier New" w:cs="Courier New"/>
        </w:rPr>
      </w:pPr>
      <w:r w:rsidRPr="00C827C1">
        <w:rPr>
          <w:rFonts w:ascii="Courier New" w:hAnsi="Courier New" w:cs="Courier New"/>
        </w:rPr>
        <w:t>% cp LinuxFOR.make LinuxFOR.make.bak</w:t>
      </w:r>
    </w:p>
    <w:p w14:paraId="569DCB10" w14:textId="77777777" w:rsidR="00A14514" w:rsidRDefault="00A14514" w:rsidP="00A14514">
      <w:pPr>
        <w:spacing w:after="0" w:line="240" w:lineRule="auto"/>
      </w:pPr>
    </w:p>
    <w:p w14:paraId="5CA78355" w14:textId="77777777" w:rsidR="00C827C1" w:rsidRDefault="00C827C1" w:rsidP="00A14514">
      <w:pPr>
        <w:spacing w:after="0" w:line="240" w:lineRule="auto"/>
      </w:pPr>
    </w:p>
    <w:p w14:paraId="2A7DBAD7" w14:textId="013EAE0B" w:rsidR="00A14514" w:rsidRDefault="00A14514" w:rsidP="00407C77">
      <w:pPr>
        <w:spacing w:after="0" w:line="240" w:lineRule="auto"/>
        <w:ind w:left="454" w:firstLine="454"/>
      </w:pPr>
      <w:r>
        <w:t>Change the following lines in LinuxFOR.make.</w:t>
      </w:r>
    </w:p>
    <w:p w14:paraId="715762F9" w14:textId="77777777" w:rsidR="00407C77" w:rsidRDefault="00407C77" w:rsidP="00A14514">
      <w:pPr>
        <w:spacing w:after="0" w:line="240" w:lineRule="auto"/>
      </w:pPr>
    </w:p>
    <w:p w14:paraId="1E985E2D" w14:textId="2711CFA3" w:rsidR="00A14514" w:rsidRDefault="00A14514" w:rsidP="00407C77">
      <w:pPr>
        <w:spacing w:after="0" w:line="240" w:lineRule="auto"/>
        <w:ind w:left="454" w:firstLine="454"/>
      </w:pPr>
      <w:r>
        <w:t xml:space="preserve">Replace </w:t>
      </w:r>
    </w:p>
    <w:p w14:paraId="125A51B2" w14:textId="77777777" w:rsidR="00407C77" w:rsidRDefault="00407C77" w:rsidP="00A14514">
      <w:pPr>
        <w:spacing w:after="0" w:line="240" w:lineRule="auto"/>
      </w:pPr>
    </w:p>
    <w:p w14:paraId="7C79E3BF" w14:textId="407CE497" w:rsidR="00A14514" w:rsidRPr="00407C77" w:rsidRDefault="00A14514" w:rsidP="00407C77">
      <w:pPr>
        <w:spacing w:after="0" w:line="240" w:lineRule="auto"/>
        <w:ind w:left="454" w:firstLine="454"/>
        <w:rPr>
          <w:rFonts w:ascii="Courier New" w:hAnsi="Courier New" w:cs="Courier New"/>
        </w:rPr>
      </w:pPr>
      <w:r w:rsidRPr="00407C77">
        <w:rPr>
          <w:rFonts w:ascii="Courier New" w:hAnsi="Courier New" w:cs="Courier New"/>
        </w:rPr>
        <w:t>CC=/usr/bin/g++</w:t>
      </w:r>
    </w:p>
    <w:p w14:paraId="003876EC" w14:textId="77777777" w:rsidR="00407C77" w:rsidRDefault="00407C77" w:rsidP="00A14514">
      <w:pPr>
        <w:spacing w:after="0" w:line="240" w:lineRule="auto"/>
      </w:pPr>
    </w:p>
    <w:p w14:paraId="3CD2E8D8" w14:textId="717A69C4" w:rsidR="00A14514" w:rsidRDefault="00A14514" w:rsidP="00407C77">
      <w:pPr>
        <w:spacing w:after="0" w:line="240" w:lineRule="auto"/>
        <w:ind w:left="454" w:firstLine="454"/>
      </w:pPr>
      <w:r>
        <w:t xml:space="preserve">with </w:t>
      </w:r>
    </w:p>
    <w:p w14:paraId="040DB616" w14:textId="77777777" w:rsidR="00407C77" w:rsidRDefault="00407C77" w:rsidP="00A14514">
      <w:pPr>
        <w:spacing w:after="0" w:line="240" w:lineRule="auto"/>
      </w:pPr>
    </w:p>
    <w:p w14:paraId="3E23BA7A" w14:textId="1136F2CF" w:rsidR="00A14514" w:rsidRPr="00407C77" w:rsidRDefault="00A14514" w:rsidP="00407C77">
      <w:pPr>
        <w:spacing w:after="0" w:line="240" w:lineRule="auto"/>
        <w:ind w:left="454" w:firstLine="454"/>
        <w:rPr>
          <w:rFonts w:ascii="Courier New" w:hAnsi="Courier New" w:cs="Courier New"/>
        </w:rPr>
      </w:pPr>
      <w:r w:rsidRPr="00407C77">
        <w:rPr>
          <w:rFonts w:ascii="Courier New" w:hAnsi="Courier New" w:cs="Courier New"/>
        </w:rPr>
        <w:t>CC=/usr/local/opt/software/gcc/gcc-4.8.5/bin/g++</w:t>
      </w:r>
    </w:p>
    <w:p w14:paraId="7BB5B535" w14:textId="77777777" w:rsidR="00A14514" w:rsidRDefault="00A14514" w:rsidP="00A14514">
      <w:pPr>
        <w:spacing w:after="0" w:line="240" w:lineRule="auto"/>
      </w:pPr>
    </w:p>
    <w:p w14:paraId="16C24D7D" w14:textId="77777777" w:rsidR="00407C77" w:rsidRDefault="00407C77" w:rsidP="00A14514">
      <w:pPr>
        <w:spacing w:after="0" w:line="240" w:lineRule="auto"/>
      </w:pPr>
    </w:p>
    <w:p w14:paraId="606488E8" w14:textId="5F9D0690" w:rsidR="00A14514" w:rsidRDefault="00A14514" w:rsidP="00A14514">
      <w:pPr>
        <w:spacing w:after="0" w:line="240" w:lineRule="auto"/>
      </w:pPr>
      <w:r>
        <w:t xml:space="preserve">   </w:t>
      </w:r>
      <w:r w:rsidR="00407C77">
        <w:tab/>
      </w:r>
      <w:r w:rsidR="00407C77">
        <w:tab/>
      </w:r>
      <w:r w:rsidR="00A056CD">
        <w:t>Replace</w:t>
      </w:r>
    </w:p>
    <w:p w14:paraId="724E1BE9" w14:textId="77777777" w:rsidR="00407C77" w:rsidRDefault="00407C77" w:rsidP="00A14514">
      <w:pPr>
        <w:spacing w:after="0" w:line="240" w:lineRule="auto"/>
      </w:pPr>
    </w:p>
    <w:p w14:paraId="6C5F4279" w14:textId="37FCA4E1" w:rsidR="00A14514" w:rsidRPr="00407C77" w:rsidRDefault="00A14514" w:rsidP="00407C77">
      <w:pPr>
        <w:spacing w:after="0" w:line="240" w:lineRule="auto"/>
        <w:ind w:left="454" w:firstLine="454"/>
        <w:rPr>
          <w:rFonts w:ascii="Courier New" w:hAnsi="Courier New" w:cs="Courier New"/>
        </w:rPr>
      </w:pPr>
      <w:r w:rsidRPr="00407C77">
        <w:rPr>
          <w:rFonts w:ascii="Courier New" w:hAnsi="Courier New" w:cs="Courier New"/>
        </w:rPr>
        <w:t>FC=/usr/bin/gfortran</w:t>
      </w:r>
    </w:p>
    <w:p w14:paraId="622FF312" w14:textId="77777777" w:rsidR="00407C77" w:rsidRDefault="00407C77" w:rsidP="00A14514">
      <w:pPr>
        <w:spacing w:after="0" w:line="240" w:lineRule="auto"/>
      </w:pPr>
    </w:p>
    <w:p w14:paraId="3CA5860F" w14:textId="3B55B5E5" w:rsidR="00A14514" w:rsidRDefault="00A14514" w:rsidP="00407C77">
      <w:pPr>
        <w:spacing w:after="0" w:line="240" w:lineRule="auto"/>
        <w:ind w:left="454" w:firstLine="454"/>
      </w:pPr>
      <w:r>
        <w:t xml:space="preserve">with </w:t>
      </w:r>
    </w:p>
    <w:p w14:paraId="0E89A8E1" w14:textId="77777777" w:rsidR="00407C77" w:rsidRDefault="00407C77" w:rsidP="00A14514">
      <w:pPr>
        <w:spacing w:after="0" w:line="240" w:lineRule="auto"/>
      </w:pPr>
    </w:p>
    <w:p w14:paraId="788A5AEC" w14:textId="648CF46B" w:rsidR="00A14514" w:rsidRPr="00407C77" w:rsidRDefault="00A14514" w:rsidP="00407C77">
      <w:pPr>
        <w:spacing w:after="0" w:line="240" w:lineRule="auto"/>
        <w:ind w:left="454" w:firstLine="454"/>
        <w:rPr>
          <w:rFonts w:ascii="Courier New" w:hAnsi="Courier New" w:cs="Courier New"/>
        </w:rPr>
      </w:pPr>
      <w:r w:rsidRPr="00407C77">
        <w:rPr>
          <w:rFonts w:ascii="Courier New" w:hAnsi="Courier New" w:cs="Courier New"/>
        </w:rPr>
        <w:t>FC=/usr/local/opt/software/gcc/gcc-4.8.5/bin/gfortran</w:t>
      </w:r>
    </w:p>
    <w:p w14:paraId="6ECF1434" w14:textId="77777777" w:rsidR="00A14514" w:rsidRDefault="00A14514" w:rsidP="00A14514">
      <w:pPr>
        <w:spacing w:after="0" w:line="240" w:lineRule="auto"/>
      </w:pPr>
    </w:p>
    <w:p w14:paraId="69A9932B" w14:textId="77777777" w:rsidR="00A0586F" w:rsidRDefault="00A0586F" w:rsidP="00A14514">
      <w:pPr>
        <w:spacing w:after="0" w:line="240" w:lineRule="auto"/>
      </w:pPr>
    </w:p>
    <w:p w14:paraId="637CC6B7" w14:textId="371D9B13" w:rsidR="00A14514" w:rsidRDefault="00A14514" w:rsidP="0042186D">
      <w:pPr>
        <w:pStyle w:val="ListParagraph"/>
        <w:numPr>
          <w:ilvl w:val="0"/>
          <w:numId w:val="13"/>
        </w:numPr>
        <w:spacing w:after="0" w:line="240" w:lineRule="auto"/>
      </w:pPr>
      <w:r>
        <w:t>Add a password to extract the Cotton module software using the 7z</w:t>
      </w:r>
      <w:r w:rsidR="000D3019">
        <w:t xml:space="preserve"> </w:t>
      </w:r>
      <w:r>
        <w:t>compression program.</w:t>
      </w:r>
    </w:p>
    <w:p w14:paraId="0C5DF788" w14:textId="77777777" w:rsidR="000D3019" w:rsidRDefault="000D3019" w:rsidP="00A14514">
      <w:pPr>
        <w:spacing w:after="0" w:line="240" w:lineRule="auto"/>
      </w:pPr>
    </w:p>
    <w:p w14:paraId="6A9555F0" w14:textId="77777777" w:rsidR="000D3019" w:rsidRPr="000D3019" w:rsidRDefault="00A14514" w:rsidP="000D3019">
      <w:pPr>
        <w:spacing w:after="0" w:line="240" w:lineRule="auto"/>
        <w:ind w:left="720"/>
        <w:rPr>
          <w:rFonts w:ascii="Courier New" w:hAnsi="Courier New" w:cs="Courier New"/>
        </w:rPr>
      </w:pPr>
      <w:r w:rsidRPr="000D3019">
        <w:rPr>
          <w:rFonts w:ascii="Courier New" w:hAnsi="Courier New" w:cs="Courier New"/>
        </w:rPr>
        <w:t>% cd ../Cotton</w:t>
      </w:r>
    </w:p>
    <w:p w14:paraId="30EE36DB" w14:textId="7E0EC534" w:rsidR="00A14514" w:rsidRDefault="00A14514" w:rsidP="000D3019">
      <w:pPr>
        <w:spacing w:after="0" w:line="240" w:lineRule="auto"/>
        <w:ind w:left="720"/>
      </w:pPr>
      <w:r w:rsidRPr="000D3019">
        <w:rPr>
          <w:rFonts w:ascii="Courier New" w:hAnsi="Courier New" w:cs="Courier New"/>
        </w:rPr>
        <w:t>% cp Makefile.unix Makefile.unix.bak</w:t>
      </w:r>
    </w:p>
    <w:p w14:paraId="3DBB4F9E" w14:textId="77777777" w:rsidR="00A14514" w:rsidRDefault="00A14514" w:rsidP="00A14514">
      <w:pPr>
        <w:spacing w:after="0" w:line="240" w:lineRule="auto"/>
      </w:pPr>
    </w:p>
    <w:p w14:paraId="25C6E6BB" w14:textId="77777777" w:rsidR="000D3019" w:rsidRDefault="000D3019" w:rsidP="00A14514">
      <w:pPr>
        <w:spacing w:after="0" w:line="240" w:lineRule="auto"/>
      </w:pPr>
    </w:p>
    <w:p w14:paraId="14FFD0E3" w14:textId="6DDF2CCF" w:rsidR="00A14514" w:rsidRDefault="00A14514" w:rsidP="000D3019">
      <w:pPr>
        <w:spacing w:after="0" w:line="240" w:lineRule="auto"/>
        <w:ind w:left="454" w:firstLine="266"/>
      </w:pPr>
      <w:r>
        <w:t>Change the following line in Makefile.unix.</w:t>
      </w:r>
    </w:p>
    <w:p w14:paraId="200E508B" w14:textId="77777777" w:rsidR="000D3019" w:rsidRDefault="000D3019" w:rsidP="00A14514">
      <w:pPr>
        <w:spacing w:after="0" w:line="240" w:lineRule="auto"/>
      </w:pPr>
    </w:p>
    <w:p w14:paraId="76A91898" w14:textId="5A8E4C34" w:rsidR="00A14514" w:rsidRDefault="00A14514" w:rsidP="000D3019">
      <w:pPr>
        <w:spacing w:after="0" w:line="240" w:lineRule="auto"/>
        <w:ind w:left="266" w:firstLine="454"/>
      </w:pPr>
      <w:r>
        <w:t xml:space="preserve">Replace </w:t>
      </w:r>
    </w:p>
    <w:p w14:paraId="5D5DB5A0" w14:textId="77777777" w:rsidR="000D3019" w:rsidRDefault="000D3019" w:rsidP="00A14514">
      <w:pPr>
        <w:spacing w:after="0" w:line="240" w:lineRule="auto"/>
      </w:pPr>
    </w:p>
    <w:p w14:paraId="3078601A" w14:textId="60349C51" w:rsidR="00A14514" w:rsidRPr="000D3019" w:rsidRDefault="00A14514" w:rsidP="000D3019">
      <w:pPr>
        <w:spacing w:after="0" w:line="240" w:lineRule="auto"/>
        <w:ind w:left="266" w:firstLine="454"/>
        <w:rPr>
          <w:rFonts w:ascii="Courier New" w:hAnsi="Courier New" w:cs="Courier New"/>
        </w:rPr>
      </w:pPr>
      <w:r w:rsidRPr="000D3019">
        <w:rPr>
          <w:rFonts w:ascii="Courier New" w:hAnsi="Courier New" w:cs="Courier New"/>
        </w:rPr>
        <w:t>7z x ./Cotton.7z -p`cat /etc/CottonPassword.txt`</w:t>
      </w:r>
    </w:p>
    <w:p w14:paraId="0E3FDF99" w14:textId="77777777" w:rsidR="000D3019" w:rsidRDefault="000D3019" w:rsidP="00A14514">
      <w:pPr>
        <w:spacing w:after="0" w:line="240" w:lineRule="auto"/>
      </w:pPr>
    </w:p>
    <w:p w14:paraId="799CE8AE" w14:textId="1E6B1CE2" w:rsidR="00A14514" w:rsidRDefault="00A14514" w:rsidP="000D3019">
      <w:pPr>
        <w:spacing w:after="0" w:line="240" w:lineRule="auto"/>
        <w:ind w:left="266" w:firstLine="454"/>
      </w:pPr>
      <w:r>
        <w:t>with</w:t>
      </w:r>
    </w:p>
    <w:p w14:paraId="7B22746F" w14:textId="77777777" w:rsidR="000D3019" w:rsidRDefault="000D3019" w:rsidP="00A14514">
      <w:pPr>
        <w:spacing w:after="0" w:line="240" w:lineRule="auto"/>
      </w:pPr>
    </w:p>
    <w:p w14:paraId="2FF6EAB4" w14:textId="4371ADB9" w:rsidR="00A14514" w:rsidRPr="000D3019" w:rsidRDefault="00A14514" w:rsidP="000D3019">
      <w:pPr>
        <w:spacing w:after="0" w:line="240" w:lineRule="auto"/>
        <w:ind w:left="266" w:firstLine="454"/>
        <w:rPr>
          <w:rFonts w:ascii="Courier New" w:hAnsi="Courier New" w:cs="Courier New"/>
        </w:rPr>
      </w:pPr>
      <w:r w:rsidRPr="000D3019">
        <w:rPr>
          <w:rFonts w:ascii="Courier New" w:hAnsi="Courier New" w:cs="Courier New"/>
        </w:rPr>
        <w:t>7z x ./Cotton.7z -pPASSWORD</w:t>
      </w:r>
    </w:p>
    <w:p w14:paraId="63C6985F" w14:textId="77777777" w:rsidR="000D3019" w:rsidRDefault="000D3019" w:rsidP="00A14514">
      <w:pPr>
        <w:spacing w:after="0" w:line="240" w:lineRule="auto"/>
      </w:pPr>
    </w:p>
    <w:p w14:paraId="23B6429D" w14:textId="0200FDB7" w:rsidR="00A14514" w:rsidRDefault="00A14514" w:rsidP="000D3019">
      <w:pPr>
        <w:spacing w:after="0" w:line="240" w:lineRule="auto"/>
        <w:ind w:left="720"/>
      </w:pPr>
      <w:r>
        <w:t>The password to decompress the 7z archive must be obtained from the APSIM</w:t>
      </w:r>
      <w:r w:rsidR="000D3019">
        <w:t xml:space="preserve"> </w:t>
      </w:r>
      <w:r>
        <w:t>development team.</w:t>
      </w:r>
    </w:p>
    <w:p w14:paraId="60FF5CEB" w14:textId="77777777" w:rsidR="007E7EA1" w:rsidRDefault="007E7EA1" w:rsidP="000D3019">
      <w:pPr>
        <w:spacing w:after="0" w:line="240" w:lineRule="auto"/>
        <w:ind w:left="720"/>
      </w:pPr>
    </w:p>
    <w:p w14:paraId="4ECEF8A6" w14:textId="77777777" w:rsidR="007E7EA1" w:rsidRDefault="007E7EA1" w:rsidP="007E7EA1">
      <w:pPr>
        <w:spacing w:after="0" w:line="240" w:lineRule="auto"/>
      </w:pPr>
    </w:p>
    <w:p w14:paraId="193C62CC" w14:textId="489318E8" w:rsidR="00A14514" w:rsidRDefault="00A14514" w:rsidP="0042186D">
      <w:pPr>
        <w:pStyle w:val="ListParagraph"/>
        <w:numPr>
          <w:ilvl w:val="0"/>
          <w:numId w:val="13"/>
        </w:numPr>
        <w:spacing w:after="0" w:line="240" w:lineRule="auto"/>
      </w:pPr>
      <w:r>
        <w:t>Build APSIM</w:t>
      </w:r>
    </w:p>
    <w:p w14:paraId="72A744D6" w14:textId="77777777" w:rsidR="007E7EA1" w:rsidRDefault="007E7EA1" w:rsidP="00A14514">
      <w:pPr>
        <w:spacing w:after="0" w:line="240" w:lineRule="auto"/>
      </w:pPr>
    </w:p>
    <w:p w14:paraId="69242BEE" w14:textId="3F9C8501" w:rsidR="00A14514" w:rsidRDefault="00A14514" w:rsidP="007E7EA1">
      <w:pPr>
        <w:spacing w:after="0" w:line="240" w:lineRule="auto"/>
        <w:ind w:left="266" w:firstLine="454"/>
      </w:pPr>
      <w:r>
        <w:t>Configure the necessary paths and script permissions.</w:t>
      </w:r>
    </w:p>
    <w:p w14:paraId="10988D63" w14:textId="77777777" w:rsidR="007E7EA1" w:rsidRDefault="007E7EA1" w:rsidP="00A14514">
      <w:pPr>
        <w:spacing w:after="0" w:line="240" w:lineRule="auto"/>
      </w:pPr>
    </w:p>
    <w:p w14:paraId="07329E9A" w14:textId="35DD948C" w:rsidR="00A14514" w:rsidRPr="0064497F" w:rsidRDefault="00A14514" w:rsidP="0064497F">
      <w:pPr>
        <w:spacing w:after="0" w:line="240" w:lineRule="auto"/>
        <w:ind w:left="720"/>
        <w:rPr>
          <w:rFonts w:ascii="Courier New" w:hAnsi="Courier New" w:cs="Courier New"/>
        </w:rPr>
      </w:pPr>
      <w:r w:rsidRPr="0064497F">
        <w:rPr>
          <w:rFonts w:ascii="Courier New" w:hAnsi="Courier New" w:cs="Courier New"/>
        </w:rPr>
        <w:t>% cd ../Build</w:t>
      </w:r>
    </w:p>
    <w:p w14:paraId="3BFB3A62" w14:textId="77777777" w:rsidR="00A14514" w:rsidRPr="0064497F" w:rsidRDefault="00A14514" w:rsidP="0064497F">
      <w:pPr>
        <w:spacing w:after="0" w:line="240" w:lineRule="auto"/>
        <w:ind w:left="720"/>
        <w:rPr>
          <w:rFonts w:ascii="Courier New" w:hAnsi="Courier New" w:cs="Courier New"/>
        </w:rPr>
      </w:pPr>
    </w:p>
    <w:p w14:paraId="6159F51D" w14:textId="77777777" w:rsidR="007E7EA1" w:rsidRPr="0064497F" w:rsidRDefault="00A14514" w:rsidP="0064497F">
      <w:pPr>
        <w:spacing w:after="0" w:line="240" w:lineRule="auto"/>
        <w:ind w:left="720"/>
        <w:rPr>
          <w:rFonts w:ascii="Courier New" w:hAnsi="Courier New" w:cs="Courier New"/>
        </w:rPr>
      </w:pPr>
      <w:r w:rsidRPr="0064497F">
        <w:rPr>
          <w:rFonts w:ascii="Courier New" w:hAnsi="Courier New" w:cs="Courier New"/>
        </w:rPr>
        <w:t>% MONO_PREFIX=/usr/local/opt/software/mono/mono-4.8.1.0-gnu</w:t>
      </w:r>
    </w:p>
    <w:p w14:paraId="63BD81C1" w14:textId="531D4FD9" w:rsidR="00A14514" w:rsidRPr="0064497F" w:rsidRDefault="00A14514" w:rsidP="0064497F">
      <w:pPr>
        <w:spacing w:after="0" w:line="240" w:lineRule="auto"/>
        <w:ind w:left="720"/>
        <w:rPr>
          <w:rFonts w:ascii="Courier New" w:hAnsi="Courier New" w:cs="Courier New"/>
        </w:rPr>
      </w:pPr>
      <w:r w:rsidRPr="0064497F">
        <w:rPr>
          <w:rFonts w:ascii="Courier New" w:hAnsi="Courier New" w:cs="Courier New"/>
        </w:rPr>
        <w:t>% P7ZIP_PREFIX=/usr/local/opt/software/p7zip/p7zip_16.02-gnu</w:t>
      </w:r>
    </w:p>
    <w:p w14:paraId="7827B1C9" w14:textId="268D0A68" w:rsidR="00A14514" w:rsidRPr="0064497F" w:rsidRDefault="00A14514" w:rsidP="0064497F">
      <w:pPr>
        <w:spacing w:after="0" w:line="240" w:lineRule="auto"/>
        <w:ind w:left="720"/>
        <w:rPr>
          <w:rFonts w:ascii="Courier New" w:hAnsi="Courier New" w:cs="Courier New"/>
        </w:rPr>
      </w:pPr>
      <w:r w:rsidRPr="0064497F">
        <w:rPr>
          <w:rFonts w:ascii="Courier New" w:hAnsi="Courier New" w:cs="Courier New"/>
        </w:rPr>
        <w:t>% export MONO_PREFIX</w:t>
      </w:r>
    </w:p>
    <w:p w14:paraId="25DC62B5" w14:textId="11290FB5" w:rsidR="00A14514" w:rsidRPr="0064497F" w:rsidRDefault="00A14514" w:rsidP="0064497F">
      <w:pPr>
        <w:spacing w:after="0" w:line="240" w:lineRule="auto"/>
        <w:ind w:left="720"/>
        <w:rPr>
          <w:rFonts w:ascii="Courier New" w:hAnsi="Courier New" w:cs="Courier New"/>
        </w:rPr>
      </w:pPr>
      <w:r w:rsidRPr="0064497F">
        <w:rPr>
          <w:rFonts w:ascii="Courier New" w:hAnsi="Courier New" w:cs="Courier New"/>
        </w:rPr>
        <w:t>% PATH=$MONO_PREFIX/bin:$P7ZIP_PREFIX/bin:$PATH</w:t>
      </w:r>
    </w:p>
    <w:p w14:paraId="12C388CE" w14:textId="77777777" w:rsidR="00A14514" w:rsidRPr="0064497F" w:rsidRDefault="00A14514" w:rsidP="0064497F">
      <w:pPr>
        <w:spacing w:after="0" w:line="240" w:lineRule="auto"/>
        <w:ind w:left="720"/>
        <w:rPr>
          <w:rFonts w:ascii="Courier New" w:hAnsi="Courier New" w:cs="Courier New"/>
        </w:rPr>
      </w:pPr>
    </w:p>
    <w:p w14:paraId="72641283" w14:textId="6F4C4ED8" w:rsidR="00A14514" w:rsidRPr="0064497F" w:rsidRDefault="00A14514" w:rsidP="0064497F">
      <w:pPr>
        <w:spacing w:after="0" w:line="240" w:lineRule="auto"/>
        <w:ind w:left="720"/>
        <w:rPr>
          <w:rFonts w:ascii="Courier New" w:hAnsi="Courier New" w:cs="Courier New"/>
        </w:rPr>
      </w:pPr>
      <w:r w:rsidRPr="0064497F">
        <w:rPr>
          <w:rFonts w:ascii="Courier New" w:hAnsi="Courier New" w:cs="Courier New"/>
        </w:rPr>
        <w:t>% chmod u+x ./BuildAll.sh</w:t>
      </w:r>
    </w:p>
    <w:p w14:paraId="042716F7" w14:textId="5D79A83B" w:rsidR="00A14514" w:rsidRPr="0064497F" w:rsidRDefault="00A14514" w:rsidP="0064497F">
      <w:pPr>
        <w:spacing w:after="0" w:line="240" w:lineRule="auto"/>
        <w:ind w:left="720"/>
        <w:rPr>
          <w:rFonts w:ascii="Courier New" w:hAnsi="Courier New" w:cs="Courier New"/>
        </w:rPr>
      </w:pPr>
      <w:r w:rsidRPr="0064497F">
        <w:rPr>
          <w:rFonts w:ascii="Courier New" w:hAnsi="Courier New" w:cs="Courier New"/>
        </w:rPr>
        <w:t>% ./BuildAll.sh</w:t>
      </w:r>
    </w:p>
    <w:p w14:paraId="6AA8C071" w14:textId="77777777" w:rsidR="00A14514" w:rsidRDefault="00A14514" w:rsidP="00A14514">
      <w:pPr>
        <w:spacing w:after="0" w:line="240" w:lineRule="auto"/>
      </w:pPr>
    </w:p>
    <w:p w14:paraId="7E702C0C" w14:textId="14FBC05F" w:rsidR="00A14514" w:rsidRDefault="00A14514" w:rsidP="00A056CD">
      <w:pPr>
        <w:spacing w:after="0" w:line="240" w:lineRule="auto"/>
        <w:ind w:left="720"/>
      </w:pPr>
      <w:r>
        <w:t>On a high performance machine the build will take approximately 5</w:t>
      </w:r>
      <w:r w:rsidR="00A056CD">
        <w:t xml:space="preserve"> to 6 </w:t>
      </w:r>
      <w:r>
        <w:t>minutes.</w:t>
      </w:r>
    </w:p>
    <w:p w14:paraId="58746612" w14:textId="77777777" w:rsidR="00676DE8" w:rsidRDefault="00676DE8" w:rsidP="00A14514">
      <w:pPr>
        <w:spacing w:after="0" w:line="240" w:lineRule="auto"/>
      </w:pPr>
    </w:p>
    <w:p w14:paraId="3CCE7BE9" w14:textId="5CE6E3E1" w:rsidR="00676DE8" w:rsidRDefault="00676DE8" w:rsidP="00676DE8">
      <w:pPr>
        <w:pStyle w:val="ReportHeading1"/>
      </w:pPr>
      <w:r>
        <w:lastRenderedPageBreak/>
        <w:t>Running APSIM in a HPC Environment</w:t>
      </w:r>
    </w:p>
    <w:p w14:paraId="0654740D" w14:textId="77777777" w:rsidR="00A14514" w:rsidRDefault="00A14514" w:rsidP="00A14514">
      <w:pPr>
        <w:spacing w:after="0" w:line="240" w:lineRule="auto"/>
      </w:pPr>
    </w:p>
    <w:p w14:paraId="7BDDE299" w14:textId="084DAE6D" w:rsidR="00A14514" w:rsidRDefault="00A14514" w:rsidP="00A14514">
      <w:pPr>
        <w:spacing w:after="0" w:line="240" w:lineRule="auto"/>
      </w:pPr>
      <w:r>
        <w:t>APSIM was not designed to be run in a H</w:t>
      </w:r>
      <w:r w:rsidR="00177E1B">
        <w:t>PC environment and has behaviours</w:t>
      </w:r>
      <w:r>
        <w:t xml:space="preserve"> that</w:t>
      </w:r>
      <w:r w:rsidR="00A505D0">
        <w:t xml:space="preserve"> </w:t>
      </w:r>
      <w:r w:rsidR="00674660">
        <w:t xml:space="preserve">can </w:t>
      </w:r>
      <w:r>
        <w:t>cause problems.</w:t>
      </w:r>
    </w:p>
    <w:p w14:paraId="0A4B09BC" w14:textId="77777777" w:rsidR="00A14514" w:rsidRDefault="00A14514" w:rsidP="00A14514">
      <w:pPr>
        <w:spacing w:after="0" w:line="240" w:lineRule="auto"/>
      </w:pPr>
    </w:p>
    <w:p w14:paraId="7BC13867" w14:textId="77777777" w:rsidR="00A14514" w:rsidRDefault="00A14514" w:rsidP="00A14514">
      <w:pPr>
        <w:spacing w:after="0" w:line="240" w:lineRule="auto"/>
      </w:pPr>
      <w:r>
        <w:t>The problems are:</w:t>
      </w:r>
    </w:p>
    <w:p w14:paraId="3E9DAFB8" w14:textId="77777777" w:rsidR="00A14514" w:rsidRDefault="00A14514" w:rsidP="00A14514">
      <w:pPr>
        <w:spacing w:after="0" w:line="240" w:lineRule="auto"/>
      </w:pPr>
    </w:p>
    <w:p w14:paraId="3449EB2E" w14:textId="77777777" w:rsidR="00676DE8" w:rsidRDefault="00A14514" w:rsidP="0042186D">
      <w:pPr>
        <w:pStyle w:val="ListParagraph"/>
        <w:numPr>
          <w:ilvl w:val="0"/>
          <w:numId w:val="14"/>
        </w:numPr>
        <w:spacing w:after="0" w:line="240" w:lineRule="auto"/>
      </w:pPr>
      <w:r>
        <w:t>Trying to use too many CPUs</w:t>
      </w:r>
    </w:p>
    <w:p w14:paraId="56214F59" w14:textId="77777777" w:rsidR="00676DE8" w:rsidRDefault="00676DE8" w:rsidP="00676DE8">
      <w:pPr>
        <w:pStyle w:val="ListParagraph"/>
        <w:spacing w:after="0" w:line="240" w:lineRule="auto"/>
      </w:pPr>
    </w:p>
    <w:p w14:paraId="332B6906" w14:textId="12D024D2" w:rsidR="00A14514" w:rsidRDefault="00A14514" w:rsidP="0042186D">
      <w:pPr>
        <w:pStyle w:val="ListParagraph"/>
        <w:numPr>
          <w:ilvl w:val="0"/>
          <w:numId w:val="14"/>
        </w:numPr>
        <w:spacing w:after="0" w:line="240" w:lineRule="auto"/>
      </w:pPr>
      <w:r>
        <w:t>Generating many small files</w:t>
      </w:r>
    </w:p>
    <w:p w14:paraId="2368E1CD" w14:textId="77777777" w:rsidR="00A14514" w:rsidRDefault="00A14514" w:rsidP="00A14514">
      <w:pPr>
        <w:spacing w:after="0" w:line="240" w:lineRule="auto"/>
      </w:pPr>
    </w:p>
    <w:p w14:paraId="09AB280E" w14:textId="77777777" w:rsidR="00A14514" w:rsidRDefault="00A14514" w:rsidP="00A14514">
      <w:pPr>
        <w:spacing w:after="0" w:line="240" w:lineRule="auto"/>
      </w:pPr>
    </w:p>
    <w:p w14:paraId="062C4581" w14:textId="77777777" w:rsidR="00A14514" w:rsidRPr="00A748BE" w:rsidRDefault="00A14514" w:rsidP="00A14514">
      <w:pPr>
        <w:spacing w:after="0" w:line="240" w:lineRule="auto"/>
        <w:rPr>
          <w:b/>
          <w:color w:val="000000" w:themeColor="text1"/>
        </w:rPr>
      </w:pPr>
      <w:r w:rsidRPr="00A748BE">
        <w:rPr>
          <w:b/>
          <w:color w:val="000000" w:themeColor="text1"/>
        </w:rPr>
        <w:t>Trying to use too many CPUs</w:t>
      </w:r>
    </w:p>
    <w:p w14:paraId="6B7323FA" w14:textId="77777777" w:rsidR="00A14514" w:rsidRDefault="00A14514" w:rsidP="00A14514">
      <w:pPr>
        <w:spacing w:after="0" w:line="240" w:lineRule="auto"/>
      </w:pPr>
    </w:p>
    <w:p w14:paraId="3B381DEA" w14:textId="77777777" w:rsidR="00A14514" w:rsidRDefault="00A14514" w:rsidP="00A14514">
      <w:pPr>
        <w:spacing w:after="0" w:line="240" w:lineRule="auto"/>
      </w:pPr>
      <w:r>
        <w:t>HPC environments require careful management of CPU resources.</w:t>
      </w:r>
    </w:p>
    <w:p w14:paraId="4E24C497" w14:textId="77777777" w:rsidR="003F1733" w:rsidRDefault="003F1733" w:rsidP="00A14514">
      <w:pPr>
        <w:spacing w:after="0" w:line="240" w:lineRule="auto"/>
      </w:pPr>
    </w:p>
    <w:p w14:paraId="4EE99B75" w14:textId="1EC80819" w:rsidR="00A14514" w:rsidRDefault="00A14514" w:rsidP="00A14514">
      <w:pPr>
        <w:spacing w:after="0" w:line="240" w:lineRule="auto"/>
      </w:pPr>
      <w:r>
        <w:t>The built-in APSIM job manager by default will run as many concurrent tasks</w:t>
      </w:r>
      <w:r w:rsidR="003F1733">
        <w:t xml:space="preserve"> as it detects CPUs present in</w:t>
      </w:r>
      <w:r>
        <w:t xml:space="preserve"> the machine it is running on.  The job control system</w:t>
      </w:r>
      <w:r w:rsidR="003F1733">
        <w:t xml:space="preserve"> of a HPC </w:t>
      </w:r>
      <w:r>
        <w:t>environment will restrict the number of available CPUs to what was</w:t>
      </w:r>
      <w:r w:rsidR="003F1733">
        <w:t xml:space="preserve"> </w:t>
      </w:r>
      <w:r>
        <w:t>requested.</w:t>
      </w:r>
    </w:p>
    <w:p w14:paraId="72FDA607" w14:textId="77777777" w:rsidR="00A14514" w:rsidRDefault="00A14514" w:rsidP="00A14514">
      <w:pPr>
        <w:spacing w:after="0" w:line="240" w:lineRule="auto"/>
      </w:pPr>
    </w:p>
    <w:p w14:paraId="07D7422C" w14:textId="77777777" w:rsidR="00A14514" w:rsidRDefault="00A14514" w:rsidP="00A14514">
      <w:pPr>
        <w:spacing w:after="0" w:line="240" w:lineRule="auto"/>
      </w:pPr>
      <w:r>
        <w:t xml:space="preserve">The issue is best explained with an example HPC job called </w:t>
      </w:r>
      <w:r w:rsidRPr="00EE5B1C">
        <w:rPr>
          <w:i/>
        </w:rPr>
        <w:t>littlecrop</w:t>
      </w:r>
      <w:r>
        <w:t>.</w:t>
      </w:r>
    </w:p>
    <w:p w14:paraId="68124D8D" w14:textId="77777777" w:rsidR="00A14514" w:rsidRDefault="00A14514" w:rsidP="00A14514">
      <w:pPr>
        <w:spacing w:after="0" w:line="240" w:lineRule="auto"/>
      </w:pPr>
    </w:p>
    <w:p w14:paraId="3033E0B7" w14:textId="6FB539D3" w:rsidR="00A14514" w:rsidRDefault="00A14514" w:rsidP="0042186D">
      <w:pPr>
        <w:pStyle w:val="ListParagraph"/>
        <w:numPr>
          <w:ilvl w:val="0"/>
          <w:numId w:val="15"/>
        </w:numPr>
        <w:spacing w:after="0" w:line="240" w:lineRule="auto"/>
      </w:pPr>
      <w:r>
        <w:t>HPC APSIM job littlecrop requests 4 CPUs because it requir</w:t>
      </w:r>
      <w:r w:rsidR="003F1733">
        <w:t>e</w:t>
      </w:r>
      <w:r>
        <w:t>ments are</w:t>
      </w:r>
      <w:r w:rsidR="003F1733">
        <w:t xml:space="preserve"> </w:t>
      </w:r>
      <w:r>
        <w:t>modest.</w:t>
      </w:r>
    </w:p>
    <w:p w14:paraId="5B8E2959" w14:textId="77777777" w:rsidR="003F1733" w:rsidRDefault="003F1733" w:rsidP="00A14514">
      <w:pPr>
        <w:spacing w:after="0" w:line="240" w:lineRule="auto"/>
      </w:pPr>
    </w:p>
    <w:p w14:paraId="58A12524" w14:textId="39F7334B" w:rsidR="00A14514" w:rsidRDefault="00A14514" w:rsidP="0042186D">
      <w:pPr>
        <w:pStyle w:val="ListParagraph"/>
        <w:numPr>
          <w:ilvl w:val="0"/>
          <w:numId w:val="15"/>
        </w:numPr>
        <w:spacing w:after="0" w:line="240" w:lineRule="auto"/>
      </w:pPr>
      <w:r>
        <w:t>The HPC job management system starts littlecrop running on a compute</w:t>
      </w:r>
      <w:r w:rsidR="003F1733">
        <w:t xml:space="preserve"> </w:t>
      </w:r>
      <w:r>
        <w:t>node with 20 CPUs.</w:t>
      </w:r>
    </w:p>
    <w:p w14:paraId="18517426" w14:textId="77777777" w:rsidR="003F1733" w:rsidRDefault="003F1733" w:rsidP="00A14514">
      <w:pPr>
        <w:spacing w:after="0" w:line="240" w:lineRule="auto"/>
      </w:pPr>
    </w:p>
    <w:p w14:paraId="035AF5CE" w14:textId="1A5C6A53" w:rsidR="00A14514" w:rsidRDefault="00A14514" w:rsidP="0042186D">
      <w:pPr>
        <w:pStyle w:val="ListParagraph"/>
        <w:numPr>
          <w:ilvl w:val="0"/>
          <w:numId w:val="15"/>
        </w:numPr>
        <w:spacing w:after="0" w:line="240" w:lineRule="auto"/>
      </w:pPr>
      <w:r>
        <w:t>APSIM detects that the compute node has 20 CPUs and starts 20</w:t>
      </w:r>
      <w:r w:rsidR="003F1733">
        <w:t xml:space="preserve"> </w:t>
      </w:r>
      <w:r>
        <w:t>concurrent tasks even though it is restricted to</w:t>
      </w:r>
      <w:r w:rsidR="00EE5B1C">
        <w:t xml:space="preserve"> running on just</w:t>
      </w:r>
      <w:r>
        <w:t xml:space="preserve"> 4 CPUS.</w:t>
      </w:r>
    </w:p>
    <w:p w14:paraId="6915DA1D" w14:textId="77777777" w:rsidR="003F1733" w:rsidRDefault="003F1733" w:rsidP="00A14514">
      <w:pPr>
        <w:spacing w:after="0" w:line="240" w:lineRule="auto"/>
      </w:pPr>
    </w:p>
    <w:p w14:paraId="3E748DAC" w14:textId="651F1DB1" w:rsidR="00A14514" w:rsidRDefault="00A14514" w:rsidP="0042186D">
      <w:pPr>
        <w:pStyle w:val="ListParagraph"/>
        <w:numPr>
          <w:ilvl w:val="0"/>
          <w:numId w:val="15"/>
        </w:numPr>
        <w:spacing w:after="0" w:line="240" w:lineRule="auto"/>
      </w:pPr>
      <w:r>
        <w:t>littlejob running 20 concurrent tasks on 4 CPUS will almost certainly</w:t>
      </w:r>
      <w:r w:rsidR="003F1733">
        <w:t xml:space="preserve"> </w:t>
      </w:r>
      <w:r>
        <w:t>take longer than if it was restricted</w:t>
      </w:r>
      <w:r w:rsidR="003F1733">
        <w:t xml:space="preserve"> to 4 concurrent tasks on 4 CPUS</w:t>
      </w:r>
      <w:r>
        <w:t>.</w:t>
      </w:r>
    </w:p>
    <w:p w14:paraId="186BCA57" w14:textId="77777777" w:rsidR="00A14514" w:rsidRDefault="00A14514" w:rsidP="00A14514">
      <w:pPr>
        <w:spacing w:after="0" w:line="240" w:lineRule="auto"/>
      </w:pPr>
    </w:p>
    <w:p w14:paraId="7A3E30B0" w14:textId="77777777" w:rsidR="00A14514" w:rsidRDefault="00A14514" w:rsidP="00A14514">
      <w:pPr>
        <w:spacing w:after="0" w:line="240" w:lineRule="auto"/>
      </w:pPr>
      <w:r>
        <w:t xml:space="preserve">The solution to the problem is to set the environment variable </w:t>
      </w:r>
    </w:p>
    <w:p w14:paraId="01DBA9BF" w14:textId="100CC0F7" w:rsidR="00A14514" w:rsidRDefault="00A14514" w:rsidP="00A14514">
      <w:pPr>
        <w:spacing w:after="0" w:line="240" w:lineRule="auto"/>
      </w:pPr>
      <w:r w:rsidRPr="00A748BE">
        <w:rPr>
          <w:rFonts w:ascii="Courier New" w:hAnsi="Courier New" w:cs="Courier New"/>
          <w:sz w:val="24"/>
          <w:szCs w:val="24"/>
        </w:rPr>
        <w:t>NUMBER_OF_PROCESSORS</w:t>
      </w:r>
      <w:r>
        <w:t>.  The value of the variable tells APSIM the maximum</w:t>
      </w:r>
      <w:r w:rsidR="00A748BE">
        <w:t xml:space="preserve"> </w:t>
      </w:r>
      <w:r>
        <w:t>number of concurrent tasks it can start.</w:t>
      </w:r>
      <w:r w:rsidR="00DD30FF">
        <w:t xml:space="preserve">  In the littlecrop example </w:t>
      </w:r>
      <w:r w:rsidR="00DD30FF" w:rsidRPr="00DD30FF">
        <w:rPr>
          <w:rFonts w:ascii="Courier New" w:hAnsi="Courier New" w:cs="Courier New"/>
        </w:rPr>
        <w:t>NUMBER_OF_PROCESSORS</w:t>
      </w:r>
      <w:r w:rsidR="00DD30FF">
        <w:t xml:space="preserve"> would be set to 4.</w:t>
      </w:r>
    </w:p>
    <w:p w14:paraId="630BBE87" w14:textId="77777777" w:rsidR="00A14514" w:rsidRDefault="00A14514" w:rsidP="00A14514">
      <w:pPr>
        <w:spacing w:after="0" w:line="240" w:lineRule="auto"/>
      </w:pPr>
    </w:p>
    <w:p w14:paraId="54993F73" w14:textId="77777777" w:rsidR="00A14514" w:rsidRDefault="00A14514" w:rsidP="00A14514">
      <w:pPr>
        <w:spacing w:after="0" w:line="240" w:lineRule="auto"/>
      </w:pPr>
    </w:p>
    <w:p w14:paraId="1623F9AB" w14:textId="77777777" w:rsidR="00A14514" w:rsidRPr="00A748BE" w:rsidRDefault="00A14514" w:rsidP="00A14514">
      <w:pPr>
        <w:spacing w:after="0" w:line="240" w:lineRule="auto"/>
        <w:rPr>
          <w:b/>
          <w:color w:val="000000" w:themeColor="text1"/>
        </w:rPr>
      </w:pPr>
      <w:r w:rsidRPr="00A748BE">
        <w:rPr>
          <w:b/>
          <w:color w:val="000000" w:themeColor="text1"/>
        </w:rPr>
        <w:t>Generating many small files</w:t>
      </w:r>
    </w:p>
    <w:p w14:paraId="7D2DD542" w14:textId="77777777" w:rsidR="00A14514" w:rsidRDefault="00A14514" w:rsidP="00A14514">
      <w:pPr>
        <w:spacing w:after="0" w:line="240" w:lineRule="auto"/>
      </w:pPr>
    </w:p>
    <w:p w14:paraId="447F39DC" w14:textId="49AD6C59" w:rsidR="00A14514" w:rsidRDefault="00A14514" w:rsidP="00A14514">
      <w:pPr>
        <w:spacing w:after="0" w:line="240" w:lineRule="auto"/>
      </w:pPr>
      <w:r>
        <w:t>APSIM tends to produce a large number of small output files.  In a HPC</w:t>
      </w:r>
      <w:r w:rsidR="00A748BE">
        <w:t xml:space="preserve"> </w:t>
      </w:r>
      <w:r>
        <w:t>environment large numbers of small files generate additional overhead for the</w:t>
      </w:r>
      <w:r w:rsidR="00A748BE">
        <w:t xml:space="preserve"> </w:t>
      </w:r>
      <w:r>
        <w:t>file-system as they are inefficient.  There are a few steps that can be</w:t>
      </w:r>
      <w:r w:rsidR="00A748BE">
        <w:t xml:space="preserve"> </w:t>
      </w:r>
      <w:r>
        <w:t>taken to manage the issue.</w:t>
      </w:r>
    </w:p>
    <w:p w14:paraId="4E0C951A" w14:textId="77777777" w:rsidR="00A748BE" w:rsidRDefault="00A748BE" w:rsidP="00A14514">
      <w:pPr>
        <w:spacing w:after="0" w:line="240" w:lineRule="auto"/>
      </w:pPr>
    </w:p>
    <w:p w14:paraId="1DB078A4" w14:textId="7FC3D9C1" w:rsidR="00A14514" w:rsidRDefault="00A14514" w:rsidP="0042186D">
      <w:pPr>
        <w:pStyle w:val="ListParagraph"/>
        <w:numPr>
          <w:ilvl w:val="0"/>
          <w:numId w:val="16"/>
        </w:numPr>
        <w:spacing w:after="0" w:line="240" w:lineRule="auto"/>
      </w:pPr>
      <w:r>
        <w:t>Do nothing.  If an APSIM run is only generating a few hundred</w:t>
      </w:r>
      <w:r w:rsidR="00A748BE">
        <w:t xml:space="preserve">s or even </w:t>
      </w:r>
      <w:r>
        <w:t>thousand</w:t>
      </w:r>
      <w:r w:rsidR="00A748BE">
        <w:t>s</w:t>
      </w:r>
      <w:r>
        <w:t xml:space="preserve"> files on a</w:t>
      </w:r>
      <w:r w:rsidR="00A748BE">
        <w:t>n</w:t>
      </w:r>
      <w:r>
        <w:t xml:space="preserve"> </w:t>
      </w:r>
      <w:r w:rsidR="00A748BE">
        <w:t>occasional</w:t>
      </w:r>
      <w:r>
        <w:t xml:space="preserve"> basis then the performance impacts will be</w:t>
      </w:r>
      <w:r w:rsidR="00A748BE">
        <w:t xml:space="preserve"> </w:t>
      </w:r>
      <w:r>
        <w:t>minimal.</w:t>
      </w:r>
    </w:p>
    <w:p w14:paraId="1610DFA8" w14:textId="77777777" w:rsidR="00A14514" w:rsidRDefault="00A14514" w:rsidP="00A14514">
      <w:pPr>
        <w:spacing w:after="0" w:line="240" w:lineRule="auto"/>
      </w:pPr>
    </w:p>
    <w:p w14:paraId="428E67B0" w14:textId="53AB7F7F" w:rsidR="00A748BE" w:rsidRDefault="00546217" w:rsidP="0042186D">
      <w:pPr>
        <w:pStyle w:val="ListParagraph"/>
        <w:numPr>
          <w:ilvl w:val="0"/>
          <w:numId w:val="16"/>
        </w:numPr>
        <w:spacing w:after="0" w:line="240" w:lineRule="auto"/>
      </w:pPr>
      <w:r>
        <w:t>Use scratch disk.  Configure the ASPIM job</w:t>
      </w:r>
      <w:r w:rsidR="00A14514">
        <w:t xml:space="preserve"> to write its output</w:t>
      </w:r>
      <w:r w:rsidR="00A748BE">
        <w:t xml:space="preserve"> to a temporary </w:t>
      </w:r>
      <w:r w:rsidR="00A14514">
        <w:t xml:space="preserve">(scratch) file-system.  Once the job </w:t>
      </w:r>
      <w:r>
        <w:t xml:space="preserve">is </w:t>
      </w:r>
      <w:r w:rsidR="00A14514">
        <w:t>complete only the</w:t>
      </w:r>
      <w:r w:rsidR="00DD30FF">
        <w:t xml:space="preserve"> required output files should be</w:t>
      </w:r>
      <w:r w:rsidR="00A748BE">
        <w:t xml:space="preserve"> </w:t>
      </w:r>
      <w:r w:rsidR="00D04335">
        <w:t>copied to a</w:t>
      </w:r>
      <w:r w:rsidR="00A14514">
        <w:t xml:space="preserve"> </w:t>
      </w:r>
      <w:r w:rsidR="00D04335">
        <w:t>results directory</w:t>
      </w:r>
      <w:r w:rsidR="00A14514">
        <w:t>.</w:t>
      </w:r>
      <w:r w:rsidR="00D04335">
        <w:t xml:space="preserve">  Do not keep unnecessary temporary files.</w:t>
      </w:r>
    </w:p>
    <w:p w14:paraId="0A4C7A5A" w14:textId="77777777" w:rsidR="00A748BE" w:rsidRDefault="00A748BE" w:rsidP="00A748BE">
      <w:pPr>
        <w:pStyle w:val="ListParagraph"/>
      </w:pPr>
    </w:p>
    <w:p w14:paraId="4CCFEDA3" w14:textId="73DF94D0" w:rsidR="00A748BE" w:rsidRDefault="00A14514" w:rsidP="00A748BE">
      <w:pPr>
        <w:pStyle w:val="ListParagraph"/>
        <w:spacing w:after="0" w:line="240" w:lineRule="auto"/>
      </w:pPr>
      <w:r>
        <w:t>This approach works because the scratch disk areas will usually be faster</w:t>
      </w:r>
      <w:r w:rsidR="00A748BE">
        <w:t xml:space="preserve"> </w:t>
      </w:r>
      <w:r>
        <w:t>than the f</w:t>
      </w:r>
      <w:r w:rsidR="00D04335">
        <w:t>ile-system on to which the results are copied</w:t>
      </w:r>
      <w:r>
        <w:t>.</w:t>
      </w:r>
    </w:p>
    <w:p w14:paraId="24358C92" w14:textId="77777777" w:rsidR="00A748BE" w:rsidRDefault="00A748BE" w:rsidP="00A748BE">
      <w:pPr>
        <w:pStyle w:val="ListParagraph"/>
        <w:spacing w:after="0" w:line="240" w:lineRule="auto"/>
      </w:pPr>
    </w:p>
    <w:p w14:paraId="15C3F265" w14:textId="7BEBEC0A" w:rsidR="00A14514" w:rsidRDefault="00D04335" w:rsidP="00A748BE">
      <w:pPr>
        <w:pStyle w:val="ListParagraph"/>
        <w:spacing w:after="0" w:line="240" w:lineRule="auto"/>
      </w:pPr>
      <w:r>
        <w:t>HPC S</w:t>
      </w:r>
      <w:bookmarkStart w:id="0" w:name="_GoBack"/>
      <w:bookmarkEnd w:id="0"/>
      <w:r w:rsidR="00A14514">
        <w:t>ystem Administrators will be able to advise on the best strategy for</w:t>
      </w:r>
      <w:r w:rsidR="00A748BE">
        <w:t xml:space="preserve"> </w:t>
      </w:r>
      <w:r w:rsidR="00A14514">
        <w:t>using scratch disk.</w:t>
      </w:r>
    </w:p>
    <w:p w14:paraId="1936B980" w14:textId="77777777" w:rsidR="00A14514" w:rsidRDefault="00A14514" w:rsidP="00A14514">
      <w:pPr>
        <w:spacing w:after="0" w:line="240" w:lineRule="auto"/>
      </w:pPr>
    </w:p>
    <w:p w14:paraId="4796AE8A" w14:textId="4FE884C8" w:rsidR="00546217" w:rsidRDefault="00546217" w:rsidP="00546217">
      <w:pPr>
        <w:pStyle w:val="ReportHeading1"/>
      </w:pPr>
      <w:r>
        <w:t>Summary</w:t>
      </w:r>
    </w:p>
    <w:p w14:paraId="087AB3AE" w14:textId="68BA8A76" w:rsidR="00546217" w:rsidRDefault="00546217" w:rsidP="00546217">
      <w:pPr>
        <w:spacing w:after="0" w:line="240" w:lineRule="auto"/>
      </w:pPr>
      <w:r>
        <w:t>ASPIM can without much difficulty be built and successfully run in a HPC environment.</w:t>
      </w:r>
    </w:p>
    <w:p w14:paraId="2004BB76" w14:textId="1C9EF326" w:rsidR="00546217" w:rsidRDefault="00546217" w:rsidP="00546217">
      <w:pPr>
        <w:spacing w:after="0" w:line="240" w:lineRule="auto"/>
      </w:pPr>
    </w:p>
    <w:p w14:paraId="664BC6CB" w14:textId="77777777" w:rsidR="00546217" w:rsidRDefault="00546217" w:rsidP="00546217">
      <w:pPr>
        <w:spacing w:after="0" w:line="240" w:lineRule="auto"/>
      </w:pPr>
    </w:p>
    <w:p w14:paraId="7284CD60" w14:textId="30FF37EB" w:rsidR="00A14514" w:rsidRDefault="00A14514" w:rsidP="00546217">
      <w:pPr>
        <w:spacing w:after="0" w:line="240" w:lineRule="auto"/>
      </w:pPr>
    </w:p>
    <w:sectPr w:rsidR="00A14514" w:rsidSect="00F473C7">
      <w:footerReference w:type="first" r:id="rId12"/>
      <w:pgSz w:w="11906" w:h="16838"/>
      <w:pgMar w:top="1418" w:right="1418" w:bottom="1418" w:left="1418" w:header="397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7FBF05" w14:textId="77777777" w:rsidR="00CE0AA6" w:rsidRDefault="00CE0AA6" w:rsidP="00466B07">
      <w:r>
        <w:separator/>
      </w:r>
    </w:p>
  </w:endnote>
  <w:endnote w:type="continuationSeparator" w:id="0">
    <w:p w14:paraId="418C7A26" w14:textId="77777777" w:rsidR="00CE0AA6" w:rsidRDefault="00CE0AA6" w:rsidP="00466B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PMincho">
    <w:panose1 w:val="02020600040205080304"/>
    <w:charset w:val="80"/>
    <w:family w:val="roman"/>
    <w:pitch w:val="variable"/>
    <w:sig w:usb0="E00002FF" w:usb1="6AC7FDFB" w:usb2="00000012" w:usb3="00000000" w:csb0="0002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7421"/>
      <w:gridCol w:w="825"/>
      <w:gridCol w:w="824"/>
    </w:tblGrid>
    <w:tr w:rsidR="00813013" w14:paraId="71E65FA4" w14:textId="050E0663" w:rsidTr="00813013">
      <w:tc>
        <w:tcPr>
          <w:tcW w:w="4091" w:type="pct"/>
          <w:tcBorders>
            <w:top w:val="single" w:sz="8" w:space="0" w:color="FFC000"/>
          </w:tcBorders>
          <w:vAlign w:val="bottom"/>
        </w:tcPr>
        <w:p w14:paraId="503C2695" w14:textId="1F1412FF" w:rsidR="00813013" w:rsidRPr="000A7D7D" w:rsidRDefault="00CE0AA6" w:rsidP="001D15FA">
          <w:pPr>
            <w:pStyle w:val="Footer"/>
            <w:rPr>
              <w:sz w:val="16"/>
              <w:szCs w:val="16"/>
            </w:rPr>
          </w:pPr>
          <w:sdt>
            <w:sdtPr>
              <w:rPr>
                <w:sz w:val="16"/>
                <w:szCs w:val="16"/>
              </w:rPr>
              <w:alias w:val="Company"/>
              <w:id w:val="421451085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813013" w:rsidRPr="000A7D7D">
                <w:rPr>
                  <w:sz w:val="16"/>
                  <w:szCs w:val="16"/>
                </w:rPr>
                <w:t>University of Southern Queensland</w:t>
              </w:r>
            </w:sdtContent>
          </w:sdt>
          <w:r w:rsidR="00813013">
            <w:rPr>
              <w:sz w:val="16"/>
              <w:szCs w:val="16"/>
            </w:rPr>
            <w:t xml:space="preserve"> | Building APSIM 7.9 for the USQ HPC System</w:t>
          </w:r>
        </w:p>
      </w:tc>
      <w:tc>
        <w:tcPr>
          <w:tcW w:w="455" w:type="pct"/>
          <w:tcBorders>
            <w:top w:val="single" w:sz="8" w:space="0" w:color="FFC000"/>
          </w:tcBorders>
          <w:shd w:val="clear" w:color="auto" w:fill="FFC000"/>
          <w:vAlign w:val="bottom"/>
        </w:tcPr>
        <w:p w14:paraId="2EA1026A" w14:textId="77777777" w:rsidR="00813013" w:rsidRPr="000A7D7D" w:rsidRDefault="00813013" w:rsidP="001D15FA">
          <w:pPr>
            <w:pStyle w:val="Header"/>
            <w:jc w:val="right"/>
            <w:rPr>
              <w:sz w:val="16"/>
              <w:szCs w:val="16"/>
            </w:rPr>
          </w:pPr>
          <w:r w:rsidRPr="009630E7">
            <w:rPr>
              <w:sz w:val="16"/>
              <w:szCs w:val="16"/>
            </w:rPr>
            <w:fldChar w:fldCharType="begin"/>
          </w:r>
          <w:r w:rsidRPr="009630E7">
            <w:rPr>
              <w:sz w:val="16"/>
              <w:szCs w:val="16"/>
            </w:rPr>
            <w:instrText xml:space="preserve"> PAGE   \* MERGEFORMAT </w:instrText>
          </w:r>
          <w:r w:rsidRPr="009630E7">
            <w:rPr>
              <w:sz w:val="16"/>
              <w:szCs w:val="16"/>
            </w:rPr>
            <w:fldChar w:fldCharType="separate"/>
          </w:r>
          <w:r w:rsidR="00D04335">
            <w:rPr>
              <w:noProof/>
              <w:sz w:val="16"/>
              <w:szCs w:val="16"/>
            </w:rPr>
            <w:t>7</w:t>
          </w:r>
          <w:r w:rsidRPr="009630E7">
            <w:rPr>
              <w:noProof/>
              <w:sz w:val="16"/>
              <w:szCs w:val="16"/>
            </w:rPr>
            <w:fldChar w:fldCharType="end"/>
          </w:r>
        </w:p>
      </w:tc>
      <w:tc>
        <w:tcPr>
          <w:tcW w:w="454" w:type="pct"/>
          <w:tcBorders>
            <w:top w:val="single" w:sz="8" w:space="0" w:color="FFC000"/>
          </w:tcBorders>
          <w:shd w:val="clear" w:color="auto" w:fill="FFC000"/>
        </w:tcPr>
        <w:p w14:paraId="0617C84E" w14:textId="77777777" w:rsidR="00813013" w:rsidRPr="009630E7" w:rsidRDefault="00813013" w:rsidP="001D15FA">
          <w:pPr>
            <w:pStyle w:val="Header"/>
            <w:jc w:val="right"/>
            <w:rPr>
              <w:sz w:val="16"/>
              <w:szCs w:val="16"/>
            </w:rPr>
          </w:pPr>
        </w:p>
      </w:tc>
    </w:tr>
  </w:tbl>
  <w:p w14:paraId="2DF00D31" w14:textId="77777777" w:rsidR="007A3B1B" w:rsidRDefault="007A3B1B" w:rsidP="00F473C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163"/>
      <w:gridCol w:w="907"/>
    </w:tblGrid>
    <w:tr w:rsidR="00571EFB" w14:paraId="6A67C0C4" w14:textId="77777777" w:rsidTr="00676C50">
      <w:tc>
        <w:tcPr>
          <w:tcW w:w="4500" w:type="pct"/>
          <w:tcBorders>
            <w:top w:val="single" w:sz="8" w:space="0" w:color="FFC000"/>
          </w:tcBorders>
          <w:vAlign w:val="bottom"/>
        </w:tcPr>
        <w:p w14:paraId="6C2E05C5" w14:textId="77777777" w:rsidR="00571EFB" w:rsidRPr="000A7D7D" w:rsidRDefault="00CE0AA6" w:rsidP="00676C50">
          <w:pPr>
            <w:pStyle w:val="Footer"/>
            <w:rPr>
              <w:sz w:val="16"/>
              <w:szCs w:val="16"/>
            </w:rPr>
          </w:pPr>
          <w:sdt>
            <w:sdtPr>
              <w:rPr>
                <w:sz w:val="16"/>
                <w:szCs w:val="16"/>
              </w:rPr>
              <w:alias w:val="Company"/>
              <w:id w:val="-419019914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571EFB" w:rsidRPr="000A7D7D">
                <w:rPr>
                  <w:sz w:val="16"/>
                  <w:szCs w:val="16"/>
                </w:rPr>
                <w:t>University of Southern Queensland</w:t>
              </w:r>
            </w:sdtContent>
          </w:sdt>
          <w:r w:rsidR="00571EFB" w:rsidRPr="000A7D7D">
            <w:rPr>
              <w:sz w:val="16"/>
              <w:szCs w:val="16"/>
            </w:rPr>
            <w:t xml:space="preserve"> | Document title</w:t>
          </w:r>
        </w:p>
      </w:tc>
      <w:tc>
        <w:tcPr>
          <w:tcW w:w="500" w:type="pct"/>
          <w:tcBorders>
            <w:top w:val="single" w:sz="8" w:space="0" w:color="FFC000"/>
          </w:tcBorders>
          <w:shd w:val="clear" w:color="auto" w:fill="FFC000"/>
          <w:vAlign w:val="bottom"/>
        </w:tcPr>
        <w:p w14:paraId="3CA03D98" w14:textId="77777777" w:rsidR="00571EFB" w:rsidRPr="000A7D7D" w:rsidRDefault="00571EFB" w:rsidP="00676C50">
          <w:pPr>
            <w:pStyle w:val="Header"/>
            <w:jc w:val="right"/>
            <w:rPr>
              <w:sz w:val="16"/>
              <w:szCs w:val="16"/>
            </w:rPr>
          </w:pPr>
          <w:r w:rsidRPr="009630E7">
            <w:rPr>
              <w:sz w:val="16"/>
              <w:szCs w:val="16"/>
            </w:rPr>
            <w:fldChar w:fldCharType="begin"/>
          </w:r>
          <w:r w:rsidRPr="009630E7">
            <w:rPr>
              <w:sz w:val="16"/>
              <w:szCs w:val="16"/>
            </w:rPr>
            <w:instrText xml:space="preserve"> PAGE   \* MERGEFORMAT </w:instrText>
          </w:r>
          <w:r w:rsidRPr="009630E7">
            <w:rPr>
              <w:sz w:val="16"/>
              <w:szCs w:val="16"/>
            </w:rPr>
            <w:fldChar w:fldCharType="separate"/>
          </w:r>
          <w:r w:rsidR="00DD30FF">
            <w:rPr>
              <w:noProof/>
              <w:sz w:val="16"/>
              <w:szCs w:val="16"/>
            </w:rPr>
            <w:t>1</w:t>
          </w:r>
          <w:r w:rsidRPr="009630E7">
            <w:rPr>
              <w:noProof/>
              <w:sz w:val="16"/>
              <w:szCs w:val="16"/>
            </w:rPr>
            <w:fldChar w:fldCharType="end"/>
          </w:r>
        </w:p>
      </w:tc>
    </w:tr>
  </w:tbl>
  <w:p w14:paraId="295B0329" w14:textId="77777777" w:rsidR="00571EFB" w:rsidRDefault="00571EFB" w:rsidP="00571EFB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163"/>
      <w:gridCol w:w="907"/>
    </w:tblGrid>
    <w:tr w:rsidR="00F473C7" w14:paraId="2B7EA07F" w14:textId="77777777" w:rsidTr="00676C50">
      <w:tc>
        <w:tcPr>
          <w:tcW w:w="4500" w:type="pct"/>
          <w:tcBorders>
            <w:top w:val="single" w:sz="8" w:space="0" w:color="FFC000"/>
          </w:tcBorders>
          <w:vAlign w:val="bottom"/>
        </w:tcPr>
        <w:p w14:paraId="25760CC1" w14:textId="1EA1B893" w:rsidR="001643EF" w:rsidRPr="000A7D7D" w:rsidRDefault="00CE0AA6" w:rsidP="00676C50">
          <w:pPr>
            <w:pStyle w:val="Footer"/>
            <w:rPr>
              <w:sz w:val="16"/>
              <w:szCs w:val="16"/>
            </w:rPr>
          </w:pPr>
          <w:sdt>
            <w:sdtPr>
              <w:rPr>
                <w:sz w:val="16"/>
                <w:szCs w:val="16"/>
              </w:rPr>
              <w:alias w:val="Company"/>
              <w:id w:val="41646669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F473C7" w:rsidRPr="000A7D7D">
                <w:rPr>
                  <w:sz w:val="16"/>
                  <w:szCs w:val="16"/>
                </w:rPr>
                <w:t>University of Southern Queensland</w:t>
              </w:r>
            </w:sdtContent>
          </w:sdt>
          <w:r w:rsidR="001643EF">
            <w:rPr>
              <w:sz w:val="16"/>
              <w:szCs w:val="16"/>
            </w:rPr>
            <w:t xml:space="preserve"> |</w:t>
          </w:r>
          <w:r w:rsidR="00292623">
            <w:rPr>
              <w:sz w:val="16"/>
              <w:szCs w:val="16"/>
            </w:rPr>
            <w:t xml:space="preserve"> </w:t>
          </w:r>
          <w:r w:rsidR="001643EF">
            <w:rPr>
              <w:sz w:val="16"/>
              <w:szCs w:val="16"/>
            </w:rPr>
            <w:t>Building APSIM 7.9 for the USQ HPC System</w:t>
          </w:r>
        </w:p>
      </w:tc>
      <w:tc>
        <w:tcPr>
          <w:tcW w:w="500" w:type="pct"/>
          <w:tcBorders>
            <w:top w:val="single" w:sz="8" w:space="0" w:color="FFC000"/>
          </w:tcBorders>
          <w:shd w:val="clear" w:color="auto" w:fill="FFC000"/>
          <w:vAlign w:val="bottom"/>
        </w:tcPr>
        <w:p w14:paraId="3CD3FC30" w14:textId="77777777" w:rsidR="00F473C7" w:rsidRPr="000A7D7D" w:rsidRDefault="00F473C7" w:rsidP="00676C50">
          <w:pPr>
            <w:pStyle w:val="Header"/>
            <w:jc w:val="right"/>
            <w:rPr>
              <w:sz w:val="16"/>
              <w:szCs w:val="16"/>
            </w:rPr>
          </w:pPr>
          <w:r w:rsidRPr="009630E7">
            <w:rPr>
              <w:sz w:val="16"/>
              <w:szCs w:val="16"/>
            </w:rPr>
            <w:fldChar w:fldCharType="begin"/>
          </w:r>
          <w:r w:rsidRPr="009630E7">
            <w:rPr>
              <w:sz w:val="16"/>
              <w:szCs w:val="16"/>
            </w:rPr>
            <w:instrText xml:space="preserve"> PAGE   \* MERGEFORMAT </w:instrText>
          </w:r>
          <w:r w:rsidRPr="009630E7">
            <w:rPr>
              <w:sz w:val="16"/>
              <w:szCs w:val="16"/>
            </w:rPr>
            <w:fldChar w:fldCharType="separate"/>
          </w:r>
          <w:r w:rsidR="00DD30FF">
            <w:rPr>
              <w:noProof/>
              <w:sz w:val="16"/>
              <w:szCs w:val="16"/>
            </w:rPr>
            <w:t>1</w:t>
          </w:r>
          <w:r w:rsidRPr="009630E7">
            <w:rPr>
              <w:noProof/>
              <w:sz w:val="16"/>
              <w:szCs w:val="16"/>
            </w:rPr>
            <w:fldChar w:fldCharType="end"/>
          </w:r>
        </w:p>
      </w:tc>
    </w:tr>
  </w:tbl>
  <w:p w14:paraId="33DFE08F" w14:textId="77777777" w:rsidR="00F473C7" w:rsidRDefault="00F473C7" w:rsidP="00571EF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805649" w14:textId="77777777" w:rsidR="00CE0AA6" w:rsidRDefault="00CE0AA6" w:rsidP="00466B07">
      <w:r>
        <w:separator/>
      </w:r>
    </w:p>
  </w:footnote>
  <w:footnote w:type="continuationSeparator" w:id="0">
    <w:p w14:paraId="7966B2CC" w14:textId="77777777" w:rsidR="00CE0AA6" w:rsidRDefault="00CE0AA6" w:rsidP="00466B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2880FCEA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C26415C4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13A4CA14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6DF02E38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6BB8FB1C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5F34ADA6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5A2E1DD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91C6BFD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2FC0624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C4D6C99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2B3494E"/>
    <w:multiLevelType w:val="hybridMultilevel"/>
    <w:tmpl w:val="B8C60558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A7B49F4"/>
    <w:multiLevelType w:val="hybridMultilevel"/>
    <w:tmpl w:val="BA88AD98"/>
    <w:lvl w:ilvl="0" w:tplc="29088598">
      <w:start w:val="1"/>
      <w:numFmt w:val="lowerLetter"/>
      <w:lvlText w:val="%1."/>
      <w:lvlJc w:val="left"/>
      <w:pPr>
        <w:ind w:left="43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155" w:hanging="360"/>
      </w:pPr>
    </w:lvl>
    <w:lvl w:ilvl="2" w:tplc="0C09001B" w:tentative="1">
      <w:start w:val="1"/>
      <w:numFmt w:val="lowerRoman"/>
      <w:lvlText w:val="%3."/>
      <w:lvlJc w:val="right"/>
      <w:pPr>
        <w:ind w:left="1875" w:hanging="180"/>
      </w:pPr>
    </w:lvl>
    <w:lvl w:ilvl="3" w:tplc="0C09000F" w:tentative="1">
      <w:start w:val="1"/>
      <w:numFmt w:val="decimal"/>
      <w:lvlText w:val="%4."/>
      <w:lvlJc w:val="left"/>
      <w:pPr>
        <w:ind w:left="2595" w:hanging="360"/>
      </w:pPr>
    </w:lvl>
    <w:lvl w:ilvl="4" w:tplc="0C090019" w:tentative="1">
      <w:start w:val="1"/>
      <w:numFmt w:val="lowerLetter"/>
      <w:lvlText w:val="%5."/>
      <w:lvlJc w:val="left"/>
      <w:pPr>
        <w:ind w:left="3315" w:hanging="360"/>
      </w:pPr>
    </w:lvl>
    <w:lvl w:ilvl="5" w:tplc="0C09001B" w:tentative="1">
      <w:start w:val="1"/>
      <w:numFmt w:val="lowerRoman"/>
      <w:lvlText w:val="%6."/>
      <w:lvlJc w:val="right"/>
      <w:pPr>
        <w:ind w:left="4035" w:hanging="180"/>
      </w:pPr>
    </w:lvl>
    <w:lvl w:ilvl="6" w:tplc="0C09000F" w:tentative="1">
      <w:start w:val="1"/>
      <w:numFmt w:val="decimal"/>
      <w:lvlText w:val="%7."/>
      <w:lvlJc w:val="left"/>
      <w:pPr>
        <w:ind w:left="4755" w:hanging="360"/>
      </w:pPr>
    </w:lvl>
    <w:lvl w:ilvl="7" w:tplc="0C090019" w:tentative="1">
      <w:start w:val="1"/>
      <w:numFmt w:val="lowerLetter"/>
      <w:lvlText w:val="%8."/>
      <w:lvlJc w:val="left"/>
      <w:pPr>
        <w:ind w:left="5475" w:hanging="360"/>
      </w:pPr>
    </w:lvl>
    <w:lvl w:ilvl="8" w:tplc="0C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2">
    <w:nsid w:val="18842A6D"/>
    <w:multiLevelType w:val="hybridMultilevel"/>
    <w:tmpl w:val="BE960504"/>
    <w:lvl w:ilvl="0" w:tplc="95A44D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5A72EFC"/>
    <w:multiLevelType w:val="hybridMultilevel"/>
    <w:tmpl w:val="48486A5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D2E6EE7"/>
    <w:multiLevelType w:val="multilevel"/>
    <w:tmpl w:val="54640EC8"/>
    <w:styleLink w:val="Style1"/>
    <w:lvl w:ilvl="0">
      <w:start w:val="1"/>
      <w:numFmt w:val="decimal"/>
      <w:lvlText w:val="%1."/>
      <w:lvlJc w:val="left"/>
      <w:pPr>
        <w:ind w:left="1304" w:hanging="73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01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68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35" w:hanging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2" w:hanging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9" w:hanging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536" w:hanging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03" w:hanging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670" w:hanging="567"/>
      </w:pPr>
      <w:rPr>
        <w:rFonts w:hint="default"/>
      </w:rPr>
    </w:lvl>
  </w:abstractNum>
  <w:abstractNum w:abstractNumId="15">
    <w:nsid w:val="3C4305EB"/>
    <w:multiLevelType w:val="hybridMultilevel"/>
    <w:tmpl w:val="FD9E2B38"/>
    <w:lvl w:ilvl="0" w:tplc="6A048590">
      <w:start w:val="1"/>
      <w:numFmt w:val="bullet"/>
      <w:pStyle w:val="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1DE2030"/>
    <w:multiLevelType w:val="hybridMultilevel"/>
    <w:tmpl w:val="A05EC53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4"/>
  </w:num>
  <w:num w:numId="13">
    <w:abstractNumId w:val="12"/>
  </w:num>
  <w:num w:numId="14">
    <w:abstractNumId w:val="16"/>
  </w:num>
  <w:num w:numId="15">
    <w:abstractNumId w:val="11"/>
  </w:num>
  <w:num w:numId="16">
    <w:abstractNumId w:val="10"/>
  </w:num>
  <w:num w:numId="17">
    <w:abstractNumId w:val="13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454"/>
  <w:defaultTableStyle w:val="ReportTable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Harvard_AGPS6 Copy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/ENLayout&gt;"/>
    <w:docVar w:name="EN.Libraries" w:val="&lt;Libraries&gt;&lt;item db-id=&quot;0wspzfdtzt2tw2eexw8v59drt5xxpzapzffe&quot;&gt;Digital Divide&lt;record-ids&gt;&lt;item&gt;6&lt;/item&gt;&lt;item&gt;156&lt;/item&gt;&lt;item&gt;157&lt;/item&gt;&lt;item&gt;158&lt;/item&gt;&lt;item&gt;163&lt;/item&gt;&lt;item&gt;166&lt;/item&gt;&lt;item&gt;170&lt;/item&gt;&lt;item&gt;176&lt;/item&gt;&lt;item&gt;177&lt;/item&gt;&lt;item&gt;178&lt;/item&gt;&lt;item&gt;179&lt;/item&gt;&lt;/record-ids&gt;&lt;/item&gt;&lt;/Libraries&gt;"/>
  </w:docVars>
  <w:rsids>
    <w:rsidRoot w:val="009E4987"/>
    <w:rsid w:val="00002AC2"/>
    <w:rsid w:val="00010F29"/>
    <w:rsid w:val="00011563"/>
    <w:rsid w:val="00021263"/>
    <w:rsid w:val="000214C3"/>
    <w:rsid w:val="0003686A"/>
    <w:rsid w:val="00036AF7"/>
    <w:rsid w:val="00046014"/>
    <w:rsid w:val="000479F5"/>
    <w:rsid w:val="0005493D"/>
    <w:rsid w:val="000576C9"/>
    <w:rsid w:val="000A3631"/>
    <w:rsid w:val="000A387D"/>
    <w:rsid w:val="000A633D"/>
    <w:rsid w:val="000A6516"/>
    <w:rsid w:val="000A7D7D"/>
    <w:rsid w:val="000B2CBA"/>
    <w:rsid w:val="000B3C2D"/>
    <w:rsid w:val="000C09F5"/>
    <w:rsid w:val="000C4889"/>
    <w:rsid w:val="000C6094"/>
    <w:rsid w:val="000D3019"/>
    <w:rsid w:val="000E0849"/>
    <w:rsid w:val="000E1143"/>
    <w:rsid w:val="000E647C"/>
    <w:rsid w:val="000F41C8"/>
    <w:rsid w:val="00107FFB"/>
    <w:rsid w:val="00114517"/>
    <w:rsid w:val="0011699E"/>
    <w:rsid w:val="00124987"/>
    <w:rsid w:val="001351D1"/>
    <w:rsid w:val="00135BB5"/>
    <w:rsid w:val="0014145E"/>
    <w:rsid w:val="00145BB3"/>
    <w:rsid w:val="001575D8"/>
    <w:rsid w:val="001643EF"/>
    <w:rsid w:val="00172B85"/>
    <w:rsid w:val="00176949"/>
    <w:rsid w:val="00177E1B"/>
    <w:rsid w:val="001800DC"/>
    <w:rsid w:val="001901DE"/>
    <w:rsid w:val="00192602"/>
    <w:rsid w:val="00197A81"/>
    <w:rsid w:val="00197E8B"/>
    <w:rsid w:val="001A2307"/>
    <w:rsid w:val="001A32B2"/>
    <w:rsid w:val="001B2FE7"/>
    <w:rsid w:val="001B359E"/>
    <w:rsid w:val="001B4EA4"/>
    <w:rsid w:val="001D161C"/>
    <w:rsid w:val="001D496E"/>
    <w:rsid w:val="001E0A20"/>
    <w:rsid w:val="001E7AA2"/>
    <w:rsid w:val="00214290"/>
    <w:rsid w:val="00221F2E"/>
    <w:rsid w:val="0022294B"/>
    <w:rsid w:val="00226C04"/>
    <w:rsid w:val="0023694B"/>
    <w:rsid w:val="00242759"/>
    <w:rsid w:val="00250776"/>
    <w:rsid w:val="0025238D"/>
    <w:rsid w:val="00264A7F"/>
    <w:rsid w:val="0026583B"/>
    <w:rsid w:val="00266F2E"/>
    <w:rsid w:val="00272F8E"/>
    <w:rsid w:val="00276537"/>
    <w:rsid w:val="00286162"/>
    <w:rsid w:val="00286979"/>
    <w:rsid w:val="00292623"/>
    <w:rsid w:val="0029507F"/>
    <w:rsid w:val="00296D43"/>
    <w:rsid w:val="002A3216"/>
    <w:rsid w:val="002A7132"/>
    <w:rsid w:val="002B294A"/>
    <w:rsid w:val="002D28B9"/>
    <w:rsid w:val="002E39F2"/>
    <w:rsid w:val="002F50F1"/>
    <w:rsid w:val="002F71A9"/>
    <w:rsid w:val="003007BF"/>
    <w:rsid w:val="00301AFA"/>
    <w:rsid w:val="00310AB2"/>
    <w:rsid w:val="003110BC"/>
    <w:rsid w:val="00312A65"/>
    <w:rsid w:val="00315F79"/>
    <w:rsid w:val="00317516"/>
    <w:rsid w:val="00330893"/>
    <w:rsid w:val="003321E2"/>
    <w:rsid w:val="00332626"/>
    <w:rsid w:val="00333D03"/>
    <w:rsid w:val="00334938"/>
    <w:rsid w:val="00336404"/>
    <w:rsid w:val="0034389B"/>
    <w:rsid w:val="00346149"/>
    <w:rsid w:val="00347511"/>
    <w:rsid w:val="003547BB"/>
    <w:rsid w:val="003573FE"/>
    <w:rsid w:val="003702B6"/>
    <w:rsid w:val="003753F7"/>
    <w:rsid w:val="003775B7"/>
    <w:rsid w:val="00381FBD"/>
    <w:rsid w:val="003844C3"/>
    <w:rsid w:val="00390952"/>
    <w:rsid w:val="003A2CE6"/>
    <w:rsid w:val="003A34FD"/>
    <w:rsid w:val="003B3C84"/>
    <w:rsid w:val="003B4004"/>
    <w:rsid w:val="003B43BC"/>
    <w:rsid w:val="003B74EC"/>
    <w:rsid w:val="003B7AFA"/>
    <w:rsid w:val="003C3E2C"/>
    <w:rsid w:val="003E2262"/>
    <w:rsid w:val="003E5A1A"/>
    <w:rsid w:val="003E5D49"/>
    <w:rsid w:val="003F08C3"/>
    <w:rsid w:val="003F1733"/>
    <w:rsid w:val="003F1824"/>
    <w:rsid w:val="00402077"/>
    <w:rsid w:val="00402972"/>
    <w:rsid w:val="00402ACD"/>
    <w:rsid w:val="004079BB"/>
    <w:rsid w:val="00407C77"/>
    <w:rsid w:val="00413047"/>
    <w:rsid w:val="00413677"/>
    <w:rsid w:val="0041660E"/>
    <w:rsid w:val="004178BC"/>
    <w:rsid w:val="00417EBA"/>
    <w:rsid w:val="004210CB"/>
    <w:rsid w:val="0042186D"/>
    <w:rsid w:val="00435826"/>
    <w:rsid w:val="00436BA4"/>
    <w:rsid w:val="00437DC7"/>
    <w:rsid w:val="004447DC"/>
    <w:rsid w:val="004517D2"/>
    <w:rsid w:val="004518D2"/>
    <w:rsid w:val="004604AF"/>
    <w:rsid w:val="00463E27"/>
    <w:rsid w:val="00466B07"/>
    <w:rsid w:val="004673C6"/>
    <w:rsid w:val="00473CF9"/>
    <w:rsid w:val="0048311F"/>
    <w:rsid w:val="004873B7"/>
    <w:rsid w:val="0049182B"/>
    <w:rsid w:val="00492765"/>
    <w:rsid w:val="00497D20"/>
    <w:rsid w:val="004A1FD7"/>
    <w:rsid w:val="004B5628"/>
    <w:rsid w:val="004B6EA8"/>
    <w:rsid w:val="004C4D19"/>
    <w:rsid w:val="004C4DE1"/>
    <w:rsid w:val="004C54AC"/>
    <w:rsid w:val="004D4FB3"/>
    <w:rsid w:val="004D5896"/>
    <w:rsid w:val="004D63D4"/>
    <w:rsid w:val="004D6525"/>
    <w:rsid w:val="004D7BA2"/>
    <w:rsid w:val="005012BA"/>
    <w:rsid w:val="005025EF"/>
    <w:rsid w:val="00504354"/>
    <w:rsid w:val="00504A2D"/>
    <w:rsid w:val="0051441A"/>
    <w:rsid w:val="00516E2D"/>
    <w:rsid w:val="005202B7"/>
    <w:rsid w:val="00524DE8"/>
    <w:rsid w:val="00525EB0"/>
    <w:rsid w:val="00527F69"/>
    <w:rsid w:val="00534C25"/>
    <w:rsid w:val="00546217"/>
    <w:rsid w:val="00547853"/>
    <w:rsid w:val="00555D8A"/>
    <w:rsid w:val="005565D9"/>
    <w:rsid w:val="00565759"/>
    <w:rsid w:val="005701F9"/>
    <w:rsid w:val="00571EFB"/>
    <w:rsid w:val="005756EB"/>
    <w:rsid w:val="00576D65"/>
    <w:rsid w:val="00584102"/>
    <w:rsid w:val="00587286"/>
    <w:rsid w:val="00595152"/>
    <w:rsid w:val="00597315"/>
    <w:rsid w:val="005A5159"/>
    <w:rsid w:val="005A568C"/>
    <w:rsid w:val="005B06D6"/>
    <w:rsid w:val="005B4654"/>
    <w:rsid w:val="005B4D74"/>
    <w:rsid w:val="005C46DF"/>
    <w:rsid w:val="005C4B88"/>
    <w:rsid w:val="005C5582"/>
    <w:rsid w:val="005C5DFB"/>
    <w:rsid w:val="005D16AF"/>
    <w:rsid w:val="005D1CCD"/>
    <w:rsid w:val="005F225D"/>
    <w:rsid w:val="005F7DEE"/>
    <w:rsid w:val="0060321E"/>
    <w:rsid w:val="0061356D"/>
    <w:rsid w:val="0061690B"/>
    <w:rsid w:val="00620458"/>
    <w:rsid w:val="0062753C"/>
    <w:rsid w:val="00627588"/>
    <w:rsid w:val="00637D0E"/>
    <w:rsid w:val="00641D0B"/>
    <w:rsid w:val="00642801"/>
    <w:rsid w:val="0064497F"/>
    <w:rsid w:val="00652DE6"/>
    <w:rsid w:val="00666857"/>
    <w:rsid w:val="00673596"/>
    <w:rsid w:val="00674660"/>
    <w:rsid w:val="00676DE8"/>
    <w:rsid w:val="00680751"/>
    <w:rsid w:val="00691CF9"/>
    <w:rsid w:val="006A3959"/>
    <w:rsid w:val="006B1A4B"/>
    <w:rsid w:val="007054BB"/>
    <w:rsid w:val="00720598"/>
    <w:rsid w:val="00731D5D"/>
    <w:rsid w:val="007415C4"/>
    <w:rsid w:val="007603CE"/>
    <w:rsid w:val="00770ABA"/>
    <w:rsid w:val="007728D6"/>
    <w:rsid w:val="00776A53"/>
    <w:rsid w:val="00776DDC"/>
    <w:rsid w:val="00782C5F"/>
    <w:rsid w:val="0078548D"/>
    <w:rsid w:val="00786364"/>
    <w:rsid w:val="00786DA9"/>
    <w:rsid w:val="00794835"/>
    <w:rsid w:val="007A3B1B"/>
    <w:rsid w:val="007B68DC"/>
    <w:rsid w:val="007C0273"/>
    <w:rsid w:val="007C14AF"/>
    <w:rsid w:val="007C21C0"/>
    <w:rsid w:val="007D04E2"/>
    <w:rsid w:val="007E3D49"/>
    <w:rsid w:val="007E7EA1"/>
    <w:rsid w:val="008019E2"/>
    <w:rsid w:val="008056D8"/>
    <w:rsid w:val="008073D0"/>
    <w:rsid w:val="00813013"/>
    <w:rsid w:val="00814B08"/>
    <w:rsid w:val="00815033"/>
    <w:rsid w:val="0082302C"/>
    <w:rsid w:val="00824181"/>
    <w:rsid w:val="00837FF1"/>
    <w:rsid w:val="00841AFD"/>
    <w:rsid w:val="0084385E"/>
    <w:rsid w:val="00844523"/>
    <w:rsid w:val="008472F3"/>
    <w:rsid w:val="008550E1"/>
    <w:rsid w:val="00857FE3"/>
    <w:rsid w:val="00860F82"/>
    <w:rsid w:val="00871801"/>
    <w:rsid w:val="00876F78"/>
    <w:rsid w:val="0087758A"/>
    <w:rsid w:val="008775A6"/>
    <w:rsid w:val="00884577"/>
    <w:rsid w:val="00893DD2"/>
    <w:rsid w:val="008A73A6"/>
    <w:rsid w:val="008A7D25"/>
    <w:rsid w:val="008B4009"/>
    <w:rsid w:val="008D37B7"/>
    <w:rsid w:val="008E4B08"/>
    <w:rsid w:val="008E6A14"/>
    <w:rsid w:val="008F01C5"/>
    <w:rsid w:val="008F39C4"/>
    <w:rsid w:val="008F5F1A"/>
    <w:rsid w:val="00947C01"/>
    <w:rsid w:val="009603C5"/>
    <w:rsid w:val="009630E7"/>
    <w:rsid w:val="0098150A"/>
    <w:rsid w:val="0098246F"/>
    <w:rsid w:val="00987ED7"/>
    <w:rsid w:val="00987EDA"/>
    <w:rsid w:val="0099135E"/>
    <w:rsid w:val="00993FF9"/>
    <w:rsid w:val="009A2291"/>
    <w:rsid w:val="009B3CE9"/>
    <w:rsid w:val="009B4D21"/>
    <w:rsid w:val="009C0CD0"/>
    <w:rsid w:val="009D5812"/>
    <w:rsid w:val="009E0522"/>
    <w:rsid w:val="009E1B56"/>
    <w:rsid w:val="009E4782"/>
    <w:rsid w:val="009E4987"/>
    <w:rsid w:val="009E641E"/>
    <w:rsid w:val="009F11A8"/>
    <w:rsid w:val="00A056CD"/>
    <w:rsid w:val="00A0586F"/>
    <w:rsid w:val="00A05F35"/>
    <w:rsid w:val="00A14514"/>
    <w:rsid w:val="00A15007"/>
    <w:rsid w:val="00A23F1B"/>
    <w:rsid w:val="00A3601A"/>
    <w:rsid w:val="00A45561"/>
    <w:rsid w:val="00A505D0"/>
    <w:rsid w:val="00A54FA8"/>
    <w:rsid w:val="00A57C67"/>
    <w:rsid w:val="00A611FB"/>
    <w:rsid w:val="00A64042"/>
    <w:rsid w:val="00A67396"/>
    <w:rsid w:val="00A673AC"/>
    <w:rsid w:val="00A70E61"/>
    <w:rsid w:val="00A748BE"/>
    <w:rsid w:val="00A84248"/>
    <w:rsid w:val="00A86C07"/>
    <w:rsid w:val="00A87058"/>
    <w:rsid w:val="00A8730E"/>
    <w:rsid w:val="00A92F76"/>
    <w:rsid w:val="00A93DF8"/>
    <w:rsid w:val="00A97031"/>
    <w:rsid w:val="00AA0403"/>
    <w:rsid w:val="00AB3DE1"/>
    <w:rsid w:val="00AB4F51"/>
    <w:rsid w:val="00AC1657"/>
    <w:rsid w:val="00AC4D6A"/>
    <w:rsid w:val="00AC55F4"/>
    <w:rsid w:val="00AC726F"/>
    <w:rsid w:val="00AC79E5"/>
    <w:rsid w:val="00AD6B4D"/>
    <w:rsid w:val="00AD755D"/>
    <w:rsid w:val="00AE6552"/>
    <w:rsid w:val="00AF1ED2"/>
    <w:rsid w:val="00B000B9"/>
    <w:rsid w:val="00B0402E"/>
    <w:rsid w:val="00B178D9"/>
    <w:rsid w:val="00B208F7"/>
    <w:rsid w:val="00B21FB0"/>
    <w:rsid w:val="00B441D0"/>
    <w:rsid w:val="00B463DB"/>
    <w:rsid w:val="00B474E6"/>
    <w:rsid w:val="00B54E12"/>
    <w:rsid w:val="00B5503D"/>
    <w:rsid w:val="00B60B92"/>
    <w:rsid w:val="00B6247E"/>
    <w:rsid w:val="00B6729E"/>
    <w:rsid w:val="00B74B8E"/>
    <w:rsid w:val="00B76011"/>
    <w:rsid w:val="00B86E83"/>
    <w:rsid w:val="00B91C5F"/>
    <w:rsid w:val="00B9308D"/>
    <w:rsid w:val="00B93EA7"/>
    <w:rsid w:val="00B96928"/>
    <w:rsid w:val="00B96984"/>
    <w:rsid w:val="00B96EBA"/>
    <w:rsid w:val="00BA2059"/>
    <w:rsid w:val="00BA3D9D"/>
    <w:rsid w:val="00BC2FB7"/>
    <w:rsid w:val="00BC52DC"/>
    <w:rsid w:val="00BD453F"/>
    <w:rsid w:val="00BD5829"/>
    <w:rsid w:val="00BF6BB3"/>
    <w:rsid w:val="00BF787B"/>
    <w:rsid w:val="00C13D1D"/>
    <w:rsid w:val="00C239CC"/>
    <w:rsid w:val="00C26688"/>
    <w:rsid w:val="00C26753"/>
    <w:rsid w:val="00C33FA6"/>
    <w:rsid w:val="00C34525"/>
    <w:rsid w:val="00C36D57"/>
    <w:rsid w:val="00C421AC"/>
    <w:rsid w:val="00C467CB"/>
    <w:rsid w:val="00C5432B"/>
    <w:rsid w:val="00C60493"/>
    <w:rsid w:val="00C612C7"/>
    <w:rsid w:val="00C661C7"/>
    <w:rsid w:val="00C67671"/>
    <w:rsid w:val="00C71FE7"/>
    <w:rsid w:val="00C74D48"/>
    <w:rsid w:val="00C74DFF"/>
    <w:rsid w:val="00C7597D"/>
    <w:rsid w:val="00C80AA6"/>
    <w:rsid w:val="00C827C1"/>
    <w:rsid w:val="00C8552C"/>
    <w:rsid w:val="00C92321"/>
    <w:rsid w:val="00C92741"/>
    <w:rsid w:val="00C954B6"/>
    <w:rsid w:val="00CB1DA0"/>
    <w:rsid w:val="00CD392C"/>
    <w:rsid w:val="00CE0AA6"/>
    <w:rsid w:val="00CE115A"/>
    <w:rsid w:val="00CE608F"/>
    <w:rsid w:val="00CE6642"/>
    <w:rsid w:val="00CE67B5"/>
    <w:rsid w:val="00CF5519"/>
    <w:rsid w:val="00CF6BC7"/>
    <w:rsid w:val="00D04335"/>
    <w:rsid w:val="00D06457"/>
    <w:rsid w:val="00D12975"/>
    <w:rsid w:val="00D177CD"/>
    <w:rsid w:val="00D23B18"/>
    <w:rsid w:val="00D316B9"/>
    <w:rsid w:val="00D31F90"/>
    <w:rsid w:val="00D33EA3"/>
    <w:rsid w:val="00D37D3B"/>
    <w:rsid w:val="00D42CB4"/>
    <w:rsid w:val="00D42EF3"/>
    <w:rsid w:val="00D43392"/>
    <w:rsid w:val="00D45BB2"/>
    <w:rsid w:val="00D46A20"/>
    <w:rsid w:val="00D47149"/>
    <w:rsid w:val="00D523F8"/>
    <w:rsid w:val="00D52800"/>
    <w:rsid w:val="00D56945"/>
    <w:rsid w:val="00D57DD0"/>
    <w:rsid w:val="00D65C60"/>
    <w:rsid w:val="00D67010"/>
    <w:rsid w:val="00D674EC"/>
    <w:rsid w:val="00D72517"/>
    <w:rsid w:val="00D81019"/>
    <w:rsid w:val="00D81F1C"/>
    <w:rsid w:val="00D84AAC"/>
    <w:rsid w:val="00D862B1"/>
    <w:rsid w:val="00D90D64"/>
    <w:rsid w:val="00D92AC8"/>
    <w:rsid w:val="00D92F47"/>
    <w:rsid w:val="00D93886"/>
    <w:rsid w:val="00DA3C81"/>
    <w:rsid w:val="00DA6196"/>
    <w:rsid w:val="00DA635F"/>
    <w:rsid w:val="00DB153A"/>
    <w:rsid w:val="00DB35B4"/>
    <w:rsid w:val="00DB5071"/>
    <w:rsid w:val="00DC3389"/>
    <w:rsid w:val="00DC4415"/>
    <w:rsid w:val="00DD30FF"/>
    <w:rsid w:val="00DD31D6"/>
    <w:rsid w:val="00DD420B"/>
    <w:rsid w:val="00DD536B"/>
    <w:rsid w:val="00DD747C"/>
    <w:rsid w:val="00DE175F"/>
    <w:rsid w:val="00DE1B51"/>
    <w:rsid w:val="00DE2809"/>
    <w:rsid w:val="00DE5EC6"/>
    <w:rsid w:val="00DF44DC"/>
    <w:rsid w:val="00DF52CA"/>
    <w:rsid w:val="00DF6B75"/>
    <w:rsid w:val="00E04AED"/>
    <w:rsid w:val="00E1359D"/>
    <w:rsid w:val="00E170DA"/>
    <w:rsid w:val="00E171B6"/>
    <w:rsid w:val="00E17CAC"/>
    <w:rsid w:val="00E303F8"/>
    <w:rsid w:val="00E31C37"/>
    <w:rsid w:val="00E44366"/>
    <w:rsid w:val="00E4763C"/>
    <w:rsid w:val="00E66B34"/>
    <w:rsid w:val="00E67ACF"/>
    <w:rsid w:val="00E70554"/>
    <w:rsid w:val="00E71BFD"/>
    <w:rsid w:val="00E73494"/>
    <w:rsid w:val="00E75EFA"/>
    <w:rsid w:val="00E8247D"/>
    <w:rsid w:val="00E86345"/>
    <w:rsid w:val="00E94DC5"/>
    <w:rsid w:val="00E973E0"/>
    <w:rsid w:val="00EA2E89"/>
    <w:rsid w:val="00EB2E42"/>
    <w:rsid w:val="00EC0D1A"/>
    <w:rsid w:val="00EC0D37"/>
    <w:rsid w:val="00EC502F"/>
    <w:rsid w:val="00ED1B2A"/>
    <w:rsid w:val="00ED2A8B"/>
    <w:rsid w:val="00ED4F3B"/>
    <w:rsid w:val="00EE25B2"/>
    <w:rsid w:val="00EE31A2"/>
    <w:rsid w:val="00EE5B1C"/>
    <w:rsid w:val="00EF4EC2"/>
    <w:rsid w:val="00F01C24"/>
    <w:rsid w:val="00F01D34"/>
    <w:rsid w:val="00F025C4"/>
    <w:rsid w:val="00F1053C"/>
    <w:rsid w:val="00F31453"/>
    <w:rsid w:val="00F32740"/>
    <w:rsid w:val="00F33137"/>
    <w:rsid w:val="00F33274"/>
    <w:rsid w:val="00F41C50"/>
    <w:rsid w:val="00F4403F"/>
    <w:rsid w:val="00F473C7"/>
    <w:rsid w:val="00F479B8"/>
    <w:rsid w:val="00F5117C"/>
    <w:rsid w:val="00F63FE7"/>
    <w:rsid w:val="00F70F76"/>
    <w:rsid w:val="00F75482"/>
    <w:rsid w:val="00F8228D"/>
    <w:rsid w:val="00FA01FA"/>
    <w:rsid w:val="00FA25F9"/>
    <w:rsid w:val="00FB1478"/>
    <w:rsid w:val="00FB383C"/>
    <w:rsid w:val="00FB60F2"/>
    <w:rsid w:val="00FC797F"/>
    <w:rsid w:val="00FD332D"/>
    <w:rsid w:val="00FD4AC7"/>
    <w:rsid w:val="00FD5048"/>
    <w:rsid w:val="00FE1CA2"/>
    <w:rsid w:val="00FE3A46"/>
    <w:rsid w:val="00FE5D4B"/>
    <w:rsid w:val="00FE68C5"/>
    <w:rsid w:val="00FF251C"/>
    <w:rsid w:val="00FF3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6D1721F"/>
  <w15:docId w15:val="{56AEF6AE-2703-4281-B682-C6D2178C2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A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4525"/>
    <w:pPr>
      <w:spacing w:after="120" w:line="276" w:lineRule="auto"/>
    </w:pPr>
    <w:rPr>
      <w:rFonts w:ascii="Verdana" w:hAnsi="Verdana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rsid w:val="00C612C7"/>
    <w:pPr>
      <w:keepNext/>
      <w:keepLines/>
      <w:spacing w:before="480" w:after="0"/>
      <w:outlineLvl w:val="0"/>
    </w:pPr>
    <w:rPr>
      <w:rFonts w:ascii="Arial" w:eastAsia="Times New Roman" w:hAnsi="Arial"/>
      <w:b/>
      <w:bCs/>
      <w:color w:val="00000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C612C7"/>
    <w:pPr>
      <w:keepNext/>
      <w:keepLines/>
      <w:spacing w:before="200" w:after="0"/>
      <w:outlineLvl w:val="1"/>
    </w:pPr>
    <w:rPr>
      <w:rFonts w:ascii="Arial" w:eastAsia="Times New Roman" w:hAnsi="Arial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8775A6"/>
    <w:pPr>
      <w:keepNext/>
      <w:keepLines/>
      <w:spacing w:before="200" w:after="0"/>
      <w:outlineLvl w:val="2"/>
    </w:pPr>
    <w:rPr>
      <w:rFonts w:ascii="Arial" w:eastAsia="Times New Roman" w:hAnsi="Arial"/>
      <w:bCs/>
      <w:i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B96EB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6EBA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6EBA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6EBA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6EBA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6EBA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9D5812"/>
    <w:pPr>
      <w:spacing w:after="0" w:line="240" w:lineRule="auto"/>
    </w:pPr>
    <w:rPr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9D5812"/>
    <w:rPr>
      <w:rFonts w:ascii="Calibri" w:hAnsi="Calibri"/>
      <w:szCs w:val="21"/>
    </w:rPr>
  </w:style>
  <w:style w:type="paragraph" w:styleId="ListParagraph">
    <w:name w:val="List Paragraph"/>
    <w:basedOn w:val="Normal"/>
    <w:link w:val="ListParagraphChar"/>
    <w:uiPriority w:val="34"/>
    <w:rsid w:val="00F3145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314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1453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rsid w:val="00F31453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  <w:lang w:val="en-US" w:eastAsia="ja-JP"/>
    </w:rPr>
  </w:style>
  <w:style w:type="character" w:customStyle="1" w:styleId="TitleChar">
    <w:name w:val="Title Char"/>
    <w:basedOn w:val="DefaultParagraphFont"/>
    <w:link w:val="Title"/>
    <w:uiPriority w:val="10"/>
    <w:rsid w:val="00F31453"/>
    <w:rPr>
      <w:rFonts w:ascii="Cambria" w:eastAsia="Times New Roman" w:hAnsi="Cambria" w:cs="Times New Roman"/>
      <w:color w:val="17365D"/>
      <w:spacing w:val="5"/>
      <w:kern w:val="28"/>
      <w:sz w:val="52"/>
      <w:szCs w:val="52"/>
      <w:lang w:val="en-US" w:eastAsia="ja-JP"/>
    </w:rPr>
  </w:style>
  <w:style w:type="paragraph" w:styleId="Subtitle">
    <w:name w:val="Subtitle"/>
    <w:basedOn w:val="Normal"/>
    <w:next w:val="Normal"/>
    <w:link w:val="SubtitleChar"/>
    <w:uiPriority w:val="11"/>
    <w:rsid w:val="00F31453"/>
    <w:pPr>
      <w:numPr>
        <w:ilvl w:val="1"/>
      </w:numPr>
    </w:pPr>
    <w:rPr>
      <w:rFonts w:ascii="Cambria" w:eastAsia="Times New Roman" w:hAnsi="Cambria"/>
      <w:i/>
      <w:iCs/>
      <w:color w:val="4F81BD"/>
      <w:spacing w:val="15"/>
      <w:sz w:val="24"/>
      <w:szCs w:val="24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F31453"/>
    <w:rPr>
      <w:rFonts w:ascii="Cambria" w:eastAsia="Times New Roman" w:hAnsi="Cambria" w:cs="Times New Roman"/>
      <w:i/>
      <w:iCs/>
      <w:color w:val="4F81BD"/>
      <w:spacing w:val="15"/>
      <w:sz w:val="24"/>
      <w:szCs w:val="24"/>
      <w:lang w:val="en-US" w:eastAsia="ja-JP"/>
    </w:rPr>
  </w:style>
  <w:style w:type="paragraph" w:customStyle="1" w:styleId="Standard">
    <w:name w:val="Standard"/>
    <w:link w:val="StandardChar"/>
    <w:rsid w:val="007054BB"/>
    <w:pPr>
      <w:suppressAutoHyphens/>
      <w:autoSpaceDN w:val="0"/>
      <w:spacing w:after="200" w:line="276" w:lineRule="auto"/>
    </w:pPr>
    <w:rPr>
      <w:rFonts w:eastAsia="SimSun" w:cs="Calibri"/>
      <w:kern w:val="3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9E05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0522"/>
  </w:style>
  <w:style w:type="paragraph" w:styleId="Footer">
    <w:name w:val="footer"/>
    <w:basedOn w:val="Normal"/>
    <w:link w:val="FooterChar"/>
    <w:uiPriority w:val="99"/>
    <w:unhideWhenUsed/>
    <w:rsid w:val="009E05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0522"/>
  </w:style>
  <w:style w:type="character" w:styleId="Hyperlink">
    <w:name w:val="Hyperlink"/>
    <w:basedOn w:val="DefaultParagraphFont"/>
    <w:uiPriority w:val="99"/>
    <w:unhideWhenUsed/>
    <w:rsid w:val="00D56945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641D0B"/>
  </w:style>
  <w:style w:type="paragraph" w:styleId="FootnoteText">
    <w:name w:val="footnote text"/>
    <w:basedOn w:val="Normal"/>
    <w:link w:val="FootnoteTextChar"/>
    <w:uiPriority w:val="99"/>
    <w:semiHidden/>
    <w:unhideWhenUsed/>
    <w:rsid w:val="00FF251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51C"/>
    <w:rPr>
      <w:lang w:eastAsia="en-US"/>
    </w:rPr>
  </w:style>
  <w:style w:type="character" w:styleId="FootnoteReference">
    <w:name w:val="footnote reference"/>
    <w:uiPriority w:val="99"/>
    <w:semiHidden/>
    <w:unhideWhenUsed/>
    <w:rsid w:val="00FF251C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C612C7"/>
    <w:rPr>
      <w:rFonts w:ascii="Arial" w:eastAsia="Times New Roman" w:hAnsi="Arial" w:cs="Times New Roman"/>
      <w:b/>
      <w:bCs/>
      <w:color w:val="000000"/>
      <w:sz w:val="28"/>
      <w:szCs w:val="28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C612C7"/>
    <w:rPr>
      <w:rFonts w:ascii="Arial" w:eastAsia="Times New Roman" w:hAnsi="Arial" w:cs="Times New Roman"/>
      <w:b/>
      <w:bCs/>
      <w:sz w:val="26"/>
      <w:szCs w:val="26"/>
      <w:lang w:eastAsia="en-US"/>
    </w:rPr>
  </w:style>
  <w:style w:type="paragraph" w:styleId="TOCHeading">
    <w:name w:val="TOC Heading"/>
    <w:basedOn w:val="Heading1"/>
    <w:next w:val="Normal"/>
    <w:link w:val="TOCHeadingChar"/>
    <w:uiPriority w:val="39"/>
    <w:semiHidden/>
    <w:unhideWhenUsed/>
    <w:qFormat/>
    <w:rsid w:val="00C612C7"/>
    <w:pPr>
      <w:outlineLvl w:val="9"/>
    </w:pPr>
    <w:rPr>
      <w:rFonts w:ascii="Cambria" w:hAnsi="Cambria"/>
      <w:color w:val="365F91"/>
      <w:lang w:val="en-US" w:eastAsia="ja-JP"/>
    </w:rPr>
  </w:style>
  <w:style w:type="paragraph" w:styleId="TOC1">
    <w:name w:val="toc 1"/>
    <w:basedOn w:val="Normal"/>
    <w:next w:val="Normal"/>
    <w:link w:val="TOC1Char"/>
    <w:autoRedefine/>
    <w:uiPriority w:val="39"/>
    <w:unhideWhenUsed/>
    <w:rsid w:val="00C612C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612C7"/>
    <w:pPr>
      <w:spacing w:after="100"/>
      <w:ind w:left="220"/>
    </w:pPr>
  </w:style>
  <w:style w:type="paragraph" w:customStyle="1" w:styleId="Normal0">
    <w:name w:val="[Normal]"/>
    <w:uiPriority w:val="99"/>
    <w:rsid w:val="00637D0E"/>
    <w:pPr>
      <w:widowControl w:val="0"/>
      <w:autoSpaceDE w:val="0"/>
      <w:autoSpaceDN w:val="0"/>
      <w:adjustRightInd w:val="0"/>
    </w:pPr>
    <w:rPr>
      <w:rFonts w:ascii="Arial" w:hAnsi="Arial" w:cs="Arial"/>
      <w:sz w:val="24"/>
      <w:szCs w:val="24"/>
    </w:rPr>
  </w:style>
  <w:style w:type="table" w:styleId="TableGrid">
    <w:name w:val="Table Grid"/>
    <w:basedOn w:val="TableNormal"/>
    <w:uiPriority w:val="59"/>
    <w:rsid w:val="00637D0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1">
    <w:name w:val="Light Shading1"/>
    <w:basedOn w:val="TableNormal"/>
    <w:uiPriority w:val="60"/>
    <w:rsid w:val="00C5432B"/>
    <w:rPr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LightShading-Accent11">
    <w:name w:val="Light Shading - Accent 11"/>
    <w:basedOn w:val="TableNormal"/>
    <w:uiPriority w:val="60"/>
    <w:rsid w:val="00C5432B"/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LightGrid-Accent6">
    <w:name w:val="Light Grid Accent 6"/>
    <w:basedOn w:val="TableNormal"/>
    <w:uiPriority w:val="62"/>
    <w:rsid w:val="00C5432B"/>
    <w:tblPr>
      <w:tblStyleRowBandSize w:val="1"/>
      <w:tblStyleColBandSize w:val="1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</w:tcPr>
    </w:tblStylePr>
  </w:style>
  <w:style w:type="table" w:styleId="MediumList1-Accent4">
    <w:name w:val="Medium List 1 Accent 4"/>
    <w:basedOn w:val="TableNormal"/>
    <w:uiPriority w:val="65"/>
    <w:rsid w:val="00C5432B"/>
    <w:rPr>
      <w:color w:val="000000"/>
    </w:rPr>
    <w:tblPr>
      <w:tblStyleRowBandSize w:val="1"/>
      <w:tblStyleColBandSize w:val="1"/>
      <w:tblInd w:w="0" w:type="dxa"/>
      <w:tblBorders>
        <w:top w:val="single" w:sz="8" w:space="0" w:color="8064A2"/>
        <w:bottom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8064A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MediumShading2-Accent6">
    <w:name w:val="Medium Shading 2 Accent 6"/>
    <w:basedOn w:val="TableNormal"/>
    <w:uiPriority w:val="64"/>
    <w:rsid w:val="00C5432B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6">
    <w:name w:val="Light List Accent 6"/>
    <w:basedOn w:val="TableNormal"/>
    <w:uiPriority w:val="61"/>
    <w:rsid w:val="00C5432B"/>
    <w:tblPr>
      <w:tblStyleRowBandSize w:val="1"/>
      <w:tblStyleColBandSize w:val="1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styleId="LightGrid-Accent2">
    <w:name w:val="Light Grid Accent 2"/>
    <w:basedOn w:val="TableNormal"/>
    <w:uiPriority w:val="62"/>
    <w:rsid w:val="00C5432B"/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8775A6"/>
    <w:rPr>
      <w:rFonts w:ascii="Arial" w:eastAsia="Times New Roman" w:hAnsi="Arial" w:cs="Times New Roman"/>
      <w:bCs/>
      <w:i/>
      <w:sz w:val="24"/>
      <w:szCs w:val="22"/>
      <w:lang w:eastAsia="en-US"/>
    </w:rPr>
  </w:style>
  <w:style w:type="paragraph" w:styleId="Caption">
    <w:name w:val="caption"/>
    <w:aliases w:val="Report Caption"/>
    <w:basedOn w:val="Normal"/>
    <w:next w:val="Normal"/>
    <w:uiPriority w:val="35"/>
    <w:unhideWhenUsed/>
    <w:qFormat/>
    <w:rsid w:val="00B86E83"/>
    <w:pPr>
      <w:spacing w:line="240" w:lineRule="auto"/>
    </w:pPr>
    <w:rPr>
      <w:bCs/>
      <w:i/>
      <w:color w:val="000000" w:themeColor="text1"/>
      <w:sz w:val="18"/>
      <w:szCs w:val="18"/>
    </w:rPr>
  </w:style>
  <w:style w:type="table" w:customStyle="1" w:styleId="LightList-Accent11">
    <w:name w:val="Light List - Accent 11"/>
    <w:basedOn w:val="TableNormal"/>
    <w:uiPriority w:val="61"/>
    <w:rsid w:val="009603C5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ghtShading-Accent6">
    <w:name w:val="Light Shading Accent 6"/>
    <w:basedOn w:val="TableNormal"/>
    <w:uiPriority w:val="60"/>
    <w:rsid w:val="009603C5"/>
    <w:rPr>
      <w:color w:val="E36C0A"/>
    </w:rPr>
    <w:tblPr>
      <w:tblStyleRowBandSize w:val="1"/>
      <w:tblStyleColBandSize w:val="1"/>
      <w:tblInd w:w="0" w:type="dxa"/>
      <w:tblBorders>
        <w:top w:val="single" w:sz="8" w:space="0" w:color="F79646"/>
        <w:bottom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MediumShading1-Accent4">
    <w:name w:val="Medium Shading 1 Accent 4"/>
    <w:basedOn w:val="TableNormal"/>
    <w:uiPriority w:val="63"/>
    <w:rsid w:val="009603C5"/>
    <w:tblPr>
      <w:tblStyleRowBandSize w:val="1"/>
      <w:tblStyleColBandSize w:val="1"/>
      <w:tblInd w:w="0" w:type="dxa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-Accent3">
    <w:name w:val="Light List Accent 3"/>
    <w:basedOn w:val="TableNormal"/>
    <w:uiPriority w:val="61"/>
    <w:rsid w:val="00D37D3B"/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DA3C8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A3C8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A3C81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A3C8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A3C81"/>
    <w:rPr>
      <w:b/>
      <w:bCs/>
      <w:lang w:eastAsia="en-US"/>
    </w:rPr>
  </w:style>
  <w:style w:type="paragraph" w:styleId="NoSpacing">
    <w:name w:val="No Spacing"/>
    <w:link w:val="NoSpacingChar"/>
    <w:uiPriority w:val="1"/>
    <w:rsid w:val="00B9308D"/>
    <w:rPr>
      <w:rFonts w:eastAsia="Times New Roman"/>
      <w:sz w:val="22"/>
      <w:szCs w:val="22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B9308D"/>
    <w:rPr>
      <w:rFonts w:eastAsia="Times New Roman"/>
      <w:sz w:val="22"/>
      <w:szCs w:val="22"/>
      <w:lang w:val="en-US" w:eastAsia="ja-JP" w:bidi="ar-SA"/>
    </w:rPr>
  </w:style>
  <w:style w:type="character" w:styleId="Strong">
    <w:name w:val="Strong"/>
    <w:basedOn w:val="DefaultParagraphFont"/>
    <w:uiPriority w:val="22"/>
    <w:rsid w:val="00E70554"/>
    <w:rPr>
      <w:b/>
      <w:bCs/>
    </w:rPr>
  </w:style>
  <w:style w:type="paragraph" w:customStyle="1" w:styleId="ReportHeading1">
    <w:name w:val="Report Heading 1"/>
    <w:basedOn w:val="Heading2"/>
    <w:next w:val="Normal"/>
    <w:link w:val="ReportHeading1Char"/>
    <w:autoRedefine/>
    <w:qFormat/>
    <w:rsid w:val="003B43BC"/>
    <w:pPr>
      <w:spacing w:line="360" w:lineRule="auto"/>
      <w:jc w:val="both"/>
    </w:pPr>
    <w:rPr>
      <w:rFonts w:ascii="Verdana" w:hAnsi="Verdana" w:cs="Arial"/>
      <w:bCs w:val="0"/>
      <w:color w:val="A6A6A6" w:themeColor="background1" w:themeShade="A6"/>
      <w:sz w:val="28"/>
      <w:szCs w:val="28"/>
    </w:rPr>
  </w:style>
  <w:style w:type="paragraph" w:customStyle="1" w:styleId="ReportSubhead2">
    <w:name w:val="Report Subhead 2"/>
    <w:basedOn w:val="Normal"/>
    <w:link w:val="ReportSubhead2Char"/>
    <w:qFormat/>
    <w:rsid w:val="004447DC"/>
    <w:rPr>
      <w:rFonts w:cs="Arial"/>
      <w:color w:val="FFC000"/>
      <w:sz w:val="24"/>
      <w:szCs w:val="24"/>
    </w:rPr>
  </w:style>
  <w:style w:type="character" w:customStyle="1" w:styleId="ReportHeading1Char">
    <w:name w:val="Report Heading 1 Char"/>
    <w:basedOn w:val="PlainTextChar"/>
    <w:link w:val="ReportHeading1"/>
    <w:rsid w:val="003B43BC"/>
    <w:rPr>
      <w:rFonts w:ascii="Verdana" w:eastAsia="Times New Roman" w:hAnsi="Verdana" w:cs="Arial"/>
      <w:b/>
      <w:color w:val="A6A6A6" w:themeColor="background1" w:themeShade="A6"/>
      <w:sz w:val="28"/>
      <w:szCs w:val="28"/>
    </w:rPr>
  </w:style>
  <w:style w:type="paragraph" w:customStyle="1" w:styleId="ReportMainHeading">
    <w:name w:val="Report Main Heading"/>
    <w:basedOn w:val="Heading1"/>
    <w:next w:val="Normal"/>
    <w:link w:val="ReportMainHeadingChar"/>
    <w:qFormat/>
    <w:rsid w:val="004447DC"/>
    <w:pPr>
      <w:spacing w:after="240"/>
    </w:pPr>
    <w:rPr>
      <w:rFonts w:ascii="Verdana" w:eastAsia="Calibri" w:hAnsi="Verdana"/>
      <w:color w:val="FFC000"/>
      <w:sz w:val="36"/>
    </w:rPr>
  </w:style>
  <w:style w:type="character" w:customStyle="1" w:styleId="ReportSubhead2Char">
    <w:name w:val="Report Subhead 2 Char"/>
    <w:basedOn w:val="DefaultParagraphFont"/>
    <w:link w:val="ReportSubhead2"/>
    <w:rsid w:val="004447DC"/>
    <w:rPr>
      <w:rFonts w:ascii="Verdana" w:hAnsi="Verdana" w:cs="Arial"/>
      <w:color w:val="FFC000"/>
      <w:sz w:val="24"/>
      <w:szCs w:val="24"/>
    </w:rPr>
  </w:style>
  <w:style w:type="paragraph" w:customStyle="1" w:styleId="ReportQuote">
    <w:name w:val="Report Quote"/>
    <w:basedOn w:val="Normal"/>
    <w:link w:val="ReportQuoteChar"/>
    <w:qFormat/>
    <w:rsid w:val="00466B07"/>
    <w:rPr>
      <w:rFonts w:cs="Arial"/>
      <w:i/>
      <w:color w:val="FFC000"/>
      <w:sz w:val="18"/>
      <w:szCs w:val="18"/>
      <w:shd w:val="clear" w:color="auto" w:fill="FFFFFF"/>
    </w:rPr>
  </w:style>
  <w:style w:type="character" w:customStyle="1" w:styleId="ReportMainHeadingChar">
    <w:name w:val="Report Main Heading Char"/>
    <w:basedOn w:val="Heading1Char"/>
    <w:link w:val="ReportMainHeading"/>
    <w:rsid w:val="004447DC"/>
    <w:rPr>
      <w:rFonts w:ascii="Verdana" w:eastAsia="Times New Roman" w:hAnsi="Verdana" w:cs="Times New Roman"/>
      <w:b/>
      <w:bCs/>
      <w:color w:val="FFC000"/>
      <w:sz w:val="36"/>
      <w:szCs w:val="28"/>
      <w:lang w:eastAsia="en-US"/>
    </w:rPr>
  </w:style>
  <w:style w:type="paragraph" w:customStyle="1" w:styleId="ReportNormal">
    <w:name w:val="Report Normal"/>
    <w:basedOn w:val="Normal"/>
    <w:link w:val="ReportNormalChar"/>
    <w:rsid w:val="00A92F76"/>
    <w:pPr>
      <w:autoSpaceDE w:val="0"/>
      <w:autoSpaceDN w:val="0"/>
      <w:adjustRightInd w:val="0"/>
      <w:spacing w:line="360" w:lineRule="auto"/>
      <w:jc w:val="both"/>
    </w:pPr>
    <w:rPr>
      <w:rFonts w:ascii="Arial" w:hAnsi="Arial" w:cs="Arial"/>
      <w:sz w:val="24"/>
      <w:szCs w:val="24"/>
    </w:rPr>
  </w:style>
  <w:style w:type="character" w:customStyle="1" w:styleId="ReportQuoteChar">
    <w:name w:val="Report Quote Char"/>
    <w:basedOn w:val="DefaultParagraphFont"/>
    <w:link w:val="ReportQuote"/>
    <w:rsid w:val="00466B07"/>
    <w:rPr>
      <w:rFonts w:ascii="Verdana" w:hAnsi="Verdana" w:cs="Arial"/>
      <w:i/>
      <w:color w:val="FFC000"/>
      <w:sz w:val="18"/>
      <w:szCs w:val="18"/>
    </w:rPr>
  </w:style>
  <w:style w:type="paragraph" w:customStyle="1" w:styleId="Bullets">
    <w:name w:val="Bullets"/>
    <w:basedOn w:val="ListParagraph"/>
    <w:link w:val="BulletsChar"/>
    <w:qFormat/>
    <w:rsid w:val="004D7BA2"/>
    <w:pPr>
      <w:numPr>
        <w:numId w:val="1"/>
      </w:numPr>
      <w:ind w:left="454" w:hanging="454"/>
      <w:jc w:val="both"/>
    </w:pPr>
    <w:rPr>
      <w:rFonts w:cs="Arial"/>
    </w:rPr>
  </w:style>
  <w:style w:type="character" w:customStyle="1" w:styleId="ReportNormalChar">
    <w:name w:val="Report Normal Char"/>
    <w:basedOn w:val="DefaultParagraphFont"/>
    <w:link w:val="ReportNormal"/>
    <w:rsid w:val="00A92F76"/>
    <w:rPr>
      <w:rFonts w:ascii="Arial" w:hAnsi="Arial" w:cs="Arial"/>
      <w:sz w:val="24"/>
      <w:szCs w:val="24"/>
    </w:rPr>
  </w:style>
  <w:style w:type="paragraph" w:customStyle="1" w:styleId="Reportsubsubhead">
    <w:name w:val="Report subsubhead"/>
    <w:basedOn w:val="Heading3"/>
    <w:link w:val="ReportsubsubheadChar"/>
    <w:rsid w:val="00504354"/>
    <w:pPr>
      <w:spacing w:after="100" w:afterAutospacing="1"/>
      <w:jc w:val="both"/>
    </w:pPr>
    <w:rPr>
      <w:rFonts w:cs="Arial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42801"/>
    <w:rPr>
      <w:sz w:val="22"/>
      <w:szCs w:val="22"/>
    </w:rPr>
  </w:style>
  <w:style w:type="character" w:customStyle="1" w:styleId="BulletsChar">
    <w:name w:val="Bullets Char"/>
    <w:basedOn w:val="ListParagraphChar"/>
    <w:link w:val="Bullets"/>
    <w:rsid w:val="004D7BA2"/>
    <w:rPr>
      <w:rFonts w:ascii="Verdana" w:hAnsi="Verdana" w:cs="Arial"/>
      <w:sz w:val="22"/>
      <w:szCs w:val="22"/>
    </w:rPr>
  </w:style>
  <w:style w:type="paragraph" w:customStyle="1" w:styleId="ReportSubSubhead0">
    <w:name w:val="Report Sub Sub head"/>
    <w:basedOn w:val="Standard"/>
    <w:link w:val="ReportSubSubheadChar0"/>
    <w:qFormat/>
    <w:rsid w:val="007D04E2"/>
    <w:pPr>
      <w:spacing w:after="120" w:line="360" w:lineRule="auto"/>
      <w:jc w:val="both"/>
    </w:pPr>
    <w:rPr>
      <w:rFonts w:ascii="Arial" w:eastAsia="Calibri" w:hAnsi="Arial" w:cs="Arial"/>
      <w:b/>
      <w:bCs/>
      <w:i/>
      <w:kern w:val="0"/>
      <w:sz w:val="24"/>
      <w:szCs w:val="24"/>
    </w:rPr>
  </w:style>
  <w:style w:type="character" w:customStyle="1" w:styleId="ReportsubsubheadChar">
    <w:name w:val="Report subsubhead Char"/>
    <w:basedOn w:val="Heading3Char"/>
    <w:link w:val="Reportsubsubhead"/>
    <w:rsid w:val="00504354"/>
    <w:rPr>
      <w:rFonts w:ascii="Arial" w:eastAsia="Times New Roman" w:hAnsi="Arial" w:cs="Arial"/>
      <w:bCs/>
      <w:i/>
      <w:sz w:val="24"/>
      <w:szCs w:val="22"/>
      <w:lang w:eastAsia="en-US"/>
    </w:rPr>
  </w:style>
  <w:style w:type="paragraph" w:customStyle="1" w:styleId="Reporttabelheader">
    <w:name w:val="Report tabel header"/>
    <w:basedOn w:val="Reportsubsubhead"/>
    <w:rsid w:val="007D04E2"/>
    <w:rPr>
      <w:rFonts w:eastAsia="Calibri"/>
    </w:rPr>
  </w:style>
  <w:style w:type="character" w:customStyle="1" w:styleId="StandardChar">
    <w:name w:val="Standard Char"/>
    <w:basedOn w:val="DefaultParagraphFont"/>
    <w:link w:val="Standard"/>
    <w:rsid w:val="007D04E2"/>
    <w:rPr>
      <w:rFonts w:eastAsia="SimSun" w:cs="Calibri"/>
      <w:kern w:val="3"/>
      <w:sz w:val="22"/>
      <w:szCs w:val="22"/>
    </w:rPr>
  </w:style>
  <w:style w:type="character" w:customStyle="1" w:styleId="ReportSubSubheadChar0">
    <w:name w:val="Report Sub Sub head Char"/>
    <w:basedOn w:val="StandardChar"/>
    <w:link w:val="ReportSubSubhead0"/>
    <w:rsid w:val="007D04E2"/>
    <w:rPr>
      <w:rFonts w:ascii="Arial" w:eastAsia="SimSun" w:hAnsi="Arial" w:cs="Arial"/>
      <w:b/>
      <w:bCs/>
      <w:i/>
      <w:kern w:val="3"/>
      <w:sz w:val="24"/>
      <w:szCs w:val="24"/>
    </w:rPr>
  </w:style>
  <w:style w:type="paragraph" w:customStyle="1" w:styleId="Reporttableheader">
    <w:name w:val="Report table header"/>
    <w:basedOn w:val="Reporttabelheader"/>
    <w:rsid w:val="007D04E2"/>
  </w:style>
  <w:style w:type="paragraph" w:customStyle="1" w:styleId="CoverHeading1">
    <w:name w:val="Cover Heading 1"/>
    <w:link w:val="CoverHeading1Char"/>
    <w:qFormat/>
    <w:rsid w:val="004447DC"/>
    <w:rPr>
      <w:rFonts w:ascii="Verdana" w:eastAsia="Times New Roman" w:hAnsi="Verdana" w:cs="Arial"/>
      <w:color w:val="808080" w:themeColor="background1" w:themeShade="80"/>
      <w:sz w:val="56"/>
      <w:szCs w:val="56"/>
      <w:lang w:eastAsia="ja-JP"/>
    </w:rPr>
  </w:style>
  <w:style w:type="paragraph" w:customStyle="1" w:styleId="CoverHeading2">
    <w:name w:val="Cover Heading 2"/>
    <w:link w:val="CoverHeading2Char"/>
    <w:qFormat/>
    <w:rsid w:val="004447DC"/>
    <w:pPr>
      <w:spacing w:before="240" w:line="276" w:lineRule="auto"/>
    </w:pPr>
    <w:rPr>
      <w:rFonts w:ascii="Verdana" w:eastAsia="Times New Roman" w:hAnsi="Verdana" w:cs="Arial"/>
      <w:b/>
      <w:color w:val="000000" w:themeColor="text1"/>
      <w:sz w:val="28"/>
      <w:szCs w:val="28"/>
      <w:lang w:eastAsia="ja-JP"/>
    </w:rPr>
  </w:style>
  <w:style w:type="character" w:customStyle="1" w:styleId="CoverHeading1Char">
    <w:name w:val="Cover Heading 1 Char"/>
    <w:basedOn w:val="NoSpacingChar"/>
    <w:link w:val="CoverHeading1"/>
    <w:rsid w:val="004447DC"/>
    <w:rPr>
      <w:rFonts w:ascii="Verdana" w:eastAsia="Times New Roman" w:hAnsi="Verdana" w:cs="Arial"/>
      <w:color w:val="808080" w:themeColor="background1" w:themeShade="80"/>
      <w:sz w:val="56"/>
      <w:szCs w:val="56"/>
      <w:lang w:val="en-US" w:eastAsia="ja-JP" w:bidi="ar-SA"/>
    </w:rPr>
  </w:style>
  <w:style w:type="paragraph" w:customStyle="1" w:styleId="CoverAuthors">
    <w:name w:val="Cover Authors"/>
    <w:link w:val="CoverAuthorsChar"/>
    <w:qFormat/>
    <w:rsid w:val="004447DC"/>
    <w:pPr>
      <w:spacing w:after="120"/>
    </w:pPr>
    <w:rPr>
      <w:rFonts w:ascii="Verdana" w:eastAsia="Times New Roman" w:hAnsi="Verdana" w:cs="Arial"/>
      <w:color w:val="000000"/>
      <w:sz w:val="24"/>
      <w:szCs w:val="24"/>
      <w:lang w:val="en-US" w:eastAsia="ja-JP"/>
    </w:rPr>
  </w:style>
  <w:style w:type="character" w:customStyle="1" w:styleId="CoverHeading2Char">
    <w:name w:val="Cover Heading 2 Char"/>
    <w:basedOn w:val="NoSpacingChar"/>
    <w:link w:val="CoverHeading2"/>
    <w:rsid w:val="004447DC"/>
    <w:rPr>
      <w:rFonts w:ascii="Verdana" w:eastAsia="Times New Roman" w:hAnsi="Verdana" w:cs="Arial"/>
      <w:b/>
      <w:color w:val="000000" w:themeColor="text1"/>
      <w:sz w:val="28"/>
      <w:szCs w:val="28"/>
      <w:lang w:val="en-US" w:eastAsia="ja-JP" w:bidi="ar-SA"/>
    </w:rPr>
  </w:style>
  <w:style w:type="character" w:customStyle="1" w:styleId="CoverAuthorsChar">
    <w:name w:val="Cover Authors Char"/>
    <w:basedOn w:val="NoSpacingChar"/>
    <w:link w:val="CoverAuthors"/>
    <w:rsid w:val="004447DC"/>
    <w:rPr>
      <w:rFonts w:ascii="Verdana" w:eastAsia="Times New Roman" w:hAnsi="Verdana" w:cs="Arial"/>
      <w:color w:val="000000"/>
      <w:sz w:val="24"/>
      <w:szCs w:val="24"/>
      <w:lang w:val="en-US" w:eastAsia="ja-JP" w:bidi="ar-SA"/>
    </w:rPr>
  </w:style>
  <w:style w:type="paragraph" w:customStyle="1" w:styleId="TableHeaders">
    <w:name w:val="Table Headers"/>
    <w:basedOn w:val="Normal"/>
    <w:link w:val="TableHeadersChar"/>
    <w:rsid w:val="00666857"/>
    <w:pPr>
      <w:spacing w:before="60" w:after="60"/>
    </w:pPr>
    <w:rPr>
      <w:rFonts w:eastAsia="Times New Roman"/>
      <w:b/>
      <w:color w:val="000000"/>
      <w:sz w:val="18"/>
    </w:rPr>
  </w:style>
  <w:style w:type="paragraph" w:customStyle="1" w:styleId="TableBody">
    <w:name w:val="Table Body"/>
    <w:link w:val="TableBodyChar"/>
    <w:rsid w:val="00666857"/>
    <w:pPr>
      <w:spacing w:before="60" w:after="60"/>
    </w:pPr>
    <w:rPr>
      <w:rFonts w:ascii="Verdana" w:eastAsia="Times New Roman" w:hAnsi="Verdana"/>
      <w:bCs/>
      <w:sz w:val="18"/>
      <w:szCs w:val="22"/>
    </w:rPr>
  </w:style>
  <w:style w:type="character" w:customStyle="1" w:styleId="TableHeadersChar">
    <w:name w:val="Table Headers Char"/>
    <w:basedOn w:val="DefaultParagraphFont"/>
    <w:link w:val="TableHeaders"/>
    <w:rsid w:val="00666857"/>
    <w:rPr>
      <w:rFonts w:ascii="Verdana" w:eastAsia="Times New Roman" w:hAnsi="Verdana"/>
      <w:b/>
      <w:color w:val="000000"/>
      <w:sz w:val="18"/>
      <w:szCs w:val="22"/>
    </w:rPr>
  </w:style>
  <w:style w:type="character" w:styleId="PlaceholderText">
    <w:name w:val="Placeholder Text"/>
    <w:basedOn w:val="DefaultParagraphFont"/>
    <w:uiPriority w:val="99"/>
    <w:semiHidden/>
    <w:rsid w:val="00947C01"/>
    <w:rPr>
      <w:color w:val="808080"/>
    </w:rPr>
  </w:style>
  <w:style w:type="character" w:customStyle="1" w:styleId="TableBodyChar">
    <w:name w:val="Table Body Char"/>
    <w:basedOn w:val="DefaultParagraphFont"/>
    <w:link w:val="TableBody"/>
    <w:rsid w:val="00666857"/>
    <w:rPr>
      <w:rFonts w:ascii="Verdana" w:eastAsia="Times New Roman" w:hAnsi="Verdana"/>
      <w:bCs/>
      <w:sz w:val="18"/>
      <w:szCs w:val="22"/>
    </w:rPr>
  </w:style>
  <w:style w:type="table" w:customStyle="1" w:styleId="ReportTableTest">
    <w:name w:val="Report Table Test"/>
    <w:basedOn w:val="TableNormal"/>
    <w:uiPriority w:val="99"/>
    <w:rsid w:val="00666857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MediumGrid3-Accent4">
    <w:name w:val="Medium Grid 3 Accent 4"/>
    <w:basedOn w:val="TableNormal"/>
    <w:uiPriority w:val="69"/>
    <w:rsid w:val="001A2307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customStyle="1" w:styleId="ReportTable">
    <w:name w:val="Report Table"/>
    <w:basedOn w:val="TableNormal"/>
    <w:uiPriority w:val="99"/>
    <w:rsid w:val="004D7BA2"/>
    <w:pPr>
      <w:spacing w:before="40" w:after="40"/>
    </w:pPr>
    <w:rPr>
      <w:rFonts w:ascii="Verdana" w:hAnsi="Verdana"/>
      <w:sz w:val="18"/>
    </w:rPr>
    <w:tblPr>
      <w:tblStyleRowBandSize w:val="1"/>
      <w:tblInd w:w="0" w:type="dxa"/>
      <w:tblBorders>
        <w:bottom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 w:themeFill="background1"/>
    </w:tcPr>
    <w:tblStylePr w:type="firstRow">
      <w:pPr>
        <w:wordWrap/>
        <w:spacing w:beforeLines="0" w:before="20" w:beforeAutospacing="0" w:afterLines="0" w:after="20" w:afterAutospacing="0"/>
      </w:pPr>
      <w:rPr>
        <w:rFonts w:ascii="Verdana" w:hAnsi="Verdana"/>
        <w:b/>
        <w:sz w:val="18"/>
      </w:rPr>
      <w:tblPr/>
      <w:tcPr>
        <w:tcBorders>
          <w:insideV w:val="single" w:sz="8" w:space="0" w:color="FFFFFF" w:themeColor="background1"/>
        </w:tcBorders>
        <w:shd w:val="clear" w:color="auto" w:fill="FFC000"/>
      </w:tcPr>
    </w:tblStylePr>
    <w:tblStylePr w:type="band1Horz">
      <w:pPr>
        <w:wordWrap/>
        <w:spacing w:beforeLines="0" w:before="40" w:beforeAutospacing="0" w:afterLines="0" w:after="40" w:afterAutospacing="0"/>
      </w:pPr>
      <w:rPr>
        <w:rFonts w:ascii="Verdana" w:hAnsi="Verdana"/>
        <w:sz w:val="18"/>
      </w:rPr>
      <w:tblPr/>
      <w:tcPr>
        <w:shd w:val="clear" w:color="auto" w:fill="FFFFFF" w:themeFill="background1"/>
      </w:tcPr>
    </w:tblStylePr>
    <w:tblStylePr w:type="band2Horz">
      <w:pPr>
        <w:wordWrap/>
        <w:spacing w:beforeLines="0" w:before="40" w:beforeAutospacing="0" w:afterLines="0" w:after="40" w:afterAutospacing="0"/>
      </w:pPr>
      <w:rPr>
        <w:rFonts w:ascii="Verdana" w:hAnsi="Verdana"/>
        <w:sz w:val="18"/>
      </w:rPr>
      <w:tblPr/>
      <w:tcPr>
        <w:shd w:val="clear" w:color="auto" w:fill="F2F2F2" w:themeFill="background1" w:themeFillShade="F2"/>
      </w:tcPr>
    </w:tblStylePr>
  </w:style>
  <w:style w:type="character" w:styleId="IntenseEmphasis">
    <w:name w:val="Intense Emphasis"/>
    <w:basedOn w:val="DefaultParagraphFont"/>
    <w:uiPriority w:val="21"/>
    <w:rsid w:val="004447DC"/>
    <w:rPr>
      <w:b/>
      <w:bCs/>
      <w:i/>
      <w:iCs/>
      <w:color w:val="4F81BD" w:themeColor="accent1"/>
    </w:rPr>
  </w:style>
  <w:style w:type="character" w:styleId="IntenseReference">
    <w:name w:val="Intense Reference"/>
    <w:basedOn w:val="DefaultParagraphFont"/>
    <w:uiPriority w:val="32"/>
    <w:rsid w:val="004447DC"/>
    <w:rPr>
      <w:b/>
      <w:bCs/>
      <w:smallCaps/>
      <w:color w:val="C0504D" w:themeColor="accent2"/>
      <w:spacing w:val="5"/>
      <w:u w:val="single"/>
    </w:rPr>
  </w:style>
  <w:style w:type="paragraph" w:styleId="Bibliography">
    <w:name w:val="Bibliography"/>
    <w:basedOn w:val="Normal"/>
    <w:next w:val="Normal"/>
    <w:uiPriority w:val="37"/>
    <w:semiHidden/>
    <w:unhideWhenUsed/>
    <w:rsid w:val="00B96EBA"/>
  </w:style>
  <w:style w:type="paragraph" w:styleId="BlockText">
    <w:name w:val="Block Text"/>
    <w:basedOn w:val="Normal"/>
    <w:uiPriority w:val="99"/>
    <w:semiHidden/>
    <w:unhideWhenUsed/>
    <w:rsid w:val="00B96EBA"/>
    <w:pPr>
      <w:pBdr>
        <w:top w:val="single" w:sz="2" w:space="10" w:color="4F81BD" w:themeColor="accent1" w:shadow="1"/>
        <w:left w:val="single" w:sz="2" w:space="10" w:color="4F81BD" w:themeColor="accent1" w:shadow="1"/>
        <w:bottom w:val="single" w:sz="2" w:space="10" w:color="4F81BD" w:themeColor="accent1" w:shadow="1"/>
        <w:right w:val="single" w:sz="2" w:space="10" w:color="4F81BD" w:themeColor="accent1" w:shadow="1"/>
      </w:pBdr>
      <w:ind w:left="1152" w:right="1152"/>
    </w:pPr>
    <w:rPr>
      <w:rFonts w:asciiTheme="minorHAnsi" w:eastAsiaTheme="minorEastAsia" w:hAnsiTheme="minorHAnsi" w:cstheme="minorBidi"/>
      <w:i/>
      <w:iCs/>
      <w:color w:val="4F81B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B96EBA"/>
  </w:style>
  <w:style w:type="character" w:customStyle="1" w:styleId="BodyTextChar">
    <w:name w:val="Body Text Char"/>
    <w:basedOn w:val="DefaultParagraphFont"/>
    <w:link w:val="BodyText"/>
    <w:uiPriority w:val="99"/>
    <w:semiHidden/>
    <w:rsid w:val="00B96EBA"/>
    <w:rPr>
      <w:rFonts w:ascii="Verdana" w:hAnsi="Verdana"/>
      <w:sz w:val="22"/>
      <w:szCs w:val="22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B96EBA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B96EBA"/>
    <w:rPr>
      <w:rFonts w:ascii="Verdana" w:hAnsi="Verdana"/>
      <w:sz w:val="22"/>
      <w:szCs w:val="22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B96EBA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B96EBA"/>
    <w:rPr>
      <w:rFonts w:ascii="Verdana" w:hAnsi="Verdana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B96EBA"/>
    <w:pPr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B96EBA"/>
    <w:rPr>
      <w:rFonts w:ascii="Verdana" w:hAnsi="Verdana"/>
      <w:sz w:val="22"/>
      <w:szCs w:val="22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B96EBA"/>
    <w:pPr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B96EBA"/>
    <w:rPr>
      <w:rFonts w:ascii="Verdana" w:hAnsi="Verdana"/>
      <w:sz w:val="22"/>
      <w:szCs w:val="22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B96EBA"/>
    <w:pPr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B96EBA"/>
    <w:rPr>
      <w:rFonts w:ascii="Verdana" w:hAnsi="Verdana"/>
      <w:sz w:val="22"/>
      <w:szCs w:val="22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B96EBA"/>
    <w:pPr>
      <w:spacing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B96EBA"/>
    <w:rPr>
      <w:rFonts w:ascii="Verdana" w:hAnsi="Verdana"/>
      <w:sz w:val="22"/>
      <w:szCs w:val="22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B96EBA"/>
    <w:pPr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B96EBA"/>
    <w:rPr>
      <w:rFonts w:ascii="Verdana" w:hAnsi="Verdana"/>
      <w:sz w:val="16"/>
      <w:szCs w:val="16"/>
    </w:rPr>
  </w:style>
  <w:style w:type="paragraph" w:styleId="Closing">
    <w:name w:val="Closing"/>
    <w:basedOn w:val="Normal"/>
    <w:link w:val="ClosingChar"/>
    <w:uiPriority w:val="99"/>
    <w:semiHidden/>
    <w:unhideWhenUsed/>
    <w:rsid w:val="00B96EBA"/>
    <w:pPr>
      <w:spacing w:after="0"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B96EBA"/>
    <w:rPr>
      <w:rFonts w:ascii="Verdana" w:hAnsi="Verdana"/>
      <w:sz w:val="22"/>
      <w:szCs w:val="22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B96EBA"/>
  </w:style>
  <w:style w:type="character" w:customStyle="1" w:styleId="DateChar">
    <w:name w:val="Date Char"/>
    <w:basedOn w:val="DefaultParagraphFont"/>
    <w:link w:val="Date"/>
    <w:uiPriority w:val="99"/>
    <w:semiHidden/>
    <w:rsid w:val="00B96EBA"/>
    <w:rPr>
      <w:rFonts w:ascii="Verdana" w:hAnsi="Verdana"/>
      <w:sz w:val="22"/>
      <w:szCs w:val="22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96E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96EBA"/>
    <w:rPr>
      <w:rFonts w:ascii="Tahoma" w:hAnsi="Tahoma" w:cs="Tahoma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B96EBA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B96EBA"/>
    <w:rPr>
      <w:rFonts w:ascii="Verdana" w:hAnsi="Verdana"/>
      <w:sz w:val="22"/>
      <w:szCs w:val="22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96EBA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96EBA"/>
    <w:rPr>
      <w:rFonts w:ascii="Verdana" w:hAnsi="Verdana"/>
    </w:rPr>
  </w:style>
  <w:style w:type="paragraph" w:styleId="EnvelopeAddress">
    <w:name w:val="envelope address"/>
    <w:basedOn w:val="Normal"/>
    <w:uiPriority w:val="99"/>
    <w:semiHidden/>
    <w:unhideWhenUsed/>
    <w:rsid w:val="00B96EBA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B96EBA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6EBA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6EBA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6EBA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6EBA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6EBA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6EB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B96EBA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B96EBA"/>
    <w:rPr>
      <w:rFonts w:ascii="Verdana" w:hAnsi="Verdana"/>
      <w:i/>
      <w:iCs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96EB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96EBA"/>
    <w:rPr>
      <w:rFonts w:ascii="Consolas" w:hAnsi="Consolas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B96EBA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B96EBA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B96EBA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B96EBA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B96EBA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B96EBA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B96EBA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B96EBA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B96EBA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B96EBA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rsid w:val="00B96EBA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6EBA"/>
    <w:rPr>
      <w:rFonts w:ascii="Verdana" w:hAnsi="Verdana"/>
      <w:b/>
      <w:bCs/>
      <w:i/>
      <w:iCs/>
      <w:color w:val="4F81BD" w:themeColor="accent1"/>
      <w:sz w:val="22"/>
      <w:szCs w:val="22"/>
    </w:rPr>
  </w:style>
  <w:style w:type="paragraph" w:styleId="List">
    <w:name w:val="List"/>
    <w:basedOn w:val="Normal"/>
    <w:uiPriority w:val="99"/>
    <w:semiHidden/>
    <w:unhideWhenUsed/>
    <w:rsid w:val="00B96EBA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B96EBA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B96EBA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B96EBA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B96EBA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unhideWhenUsed/>
    <w:rsid w:val="00B96EBA"/>
    <w:pPr>
      <w:numPr>
        <w:numId w:val="2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B96EBA"/>
    <w:pPr>
      <w:numPr>
        <w:numId w:val="3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B96EBA"/>
    <w:pPr>
      <w:numPr>
        <w:numId w:val="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B96EBA"/>
    <w:pPr>
      <w:numPr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B96EBA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B96EBA"/>
    <w:pPr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B96EBA"/>
    <w:pPr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B96EBA"/>
    <w:pPr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B96EBA"/>
    <w:pPr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B96EBA"/>
    <w:pPr>
      <w:ind w:left="1415"/>
      <w:contextualSpacing/>
    </w:pPr>
  </w:style>
  <w:style w:type="paragraph" w:styleId="ListNumber">
    <w:name w:val="List Number"/>
    <w:basedOn w:val="Normal"/>
    <w:uiPriority w:val="99"/>
    <w:semiHidden/>
    <w:unhideWhenUsed/>
    <w:rsid w:val="00B96EBA"/>
    <w:pPr>
      <w:numPr>
        <w:numId w:val="7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B96EBA"/>
    <w:pPr>
      <w:numPr>
        <w:numId w:val="8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B96EBA"/>
    <w:pPr>
      <w:numPr>
        <w:numId w:val="9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B96EBA"/>
    <w:pPr>
      <w:numPr>
        <w:numId w:val="10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B96EBA"/>
    <w:pPr>
      <w:numPr>
        <w:numId w:val="11"/>
      </w:numPr>
      <w:contextualSpacing/>
    </w:pPr>
  </w:style>
  <w:style w:type="paragraph" w:styleId="MacroText">
    <w:name w:val="macro"/>
    <w:link w:val="MacroTextChar"/>
    <w:uiPriority w:val="99"/>
    <w:semiHidden/>
    <w:unhideWhenUsed/>
    <w:rsid w:val="00B96EB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76" w:lineRule="auto"/>
    </w:pPr>
    <w:rPr>
      <w:rFonts w:ascii="Consolas" w:hAnsi="Consolas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B96EBA"/>
    <w:rPr>
      <w:rFonts w:ascii="Consolas" w:hAnsi="Consolas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B96E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B96EBA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B96EBA"/>
    <w:rPr>
      <w:rFonts w:ascii="Times New Roman" w:hAnsi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B96EBA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B96EBA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B96EBA"/>
    <w:rPr>
      <w:rFonts w:ascii="Verdana" w:hAnsi="Verdana"/>
      <w:sz w:val="22"/>
      <w:szCs w:val="22"/>
    </w:rPr>
  </w:style>
  <w:style w:type="paragraph" w:styleId="Quote">
    <w:name w:val="Quote"/>
    <w:basedOn w:val="Normal"/>
    <w:next w:val="Normal"/>
    <w:link w:val="QuoteChar"/>
    <w:uiPriority w:val="29"/>
    <w:rsid w:val="00B96EBA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96EBA"/>
    <w:rPr>
      <w:rFonts w:ascii="Verdana" w:hAnsi="Verdana"/>
      <w:i/>
      <w:iCs/>
      <w:color w:val="000000" w:themeColor="text1"/>
      <w:sz w:val="22"/>
      <w:szCs w:val="22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B96EBA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B96EBA"/>
    <w:rPr>
      <w:rFonts w:ascii="Verdana" w:hAnsi="Verdana"/>
      <w:sz w:val="22"/>
      <w:szCs w:val="22"/>
    </w:rPr>
  </w:style>
  <w:style w:type="paragraph" w:styleId="Signature">
    <w:name w:val="Signature"/>
    <w:basedOn w:val="Normal"/>
    <w:link w:val="SignatureChar"/>
    <w:uiPriority w:val="99"/>
    <w:semiHidden/>
    <w:unhideWhenUsed/>
    <w:rsid w:val="00B96EBA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B96EBA"/>
    <w:rPr>
      <w:rFonts w:ascii="Verdana" w:hAnsi="Verdana"/>
      <w:sz w:val="22"/>
      <w:szCs w:val="22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B96EBA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B96EBA"/>
    <w:pPr>
      <w:spacing w:after="0"/>
    </w:pPr>
  </w:style>
  <w:style w:type="paragraph" w:styleId="TOAHeading">
    <w:name w:val="toa heading"/>
    <w:basedOn w:val="Normal"/>
    <w:next w:val="Normal"/>
    <w:uiPriority w:val="99"/>
    <w:semiHidden/>
    <w:unhideWhenUsed/>
    <w:rsid w:val="00B96EBA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B96EBA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B96EBA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B96EBA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B96EBA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B96EBA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B96EBA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B96EBA"/>
    <w:pPr>
      <w:spacing w:after="100"/>
      <w:ind w:left="1760"/>
    </w:pPr>
  </w:style>
  <w:style w:type="numbering" w:customStyle="1" w:styleId="Style1">
    <w:name w:val="Style1"/>
    <w:uiPriority w:val="99"/>
    <w:rsid w:val="00E94DC5"/>
    <w:pPr>
      <w:numPr>
        <w:numId w:val="12"/>
      </w:numPr>
    </w:pPr>
  </w:style>
  <w:style w:type="paragraph" w:customStyle="1" w:styleId="Contents">
    <w:name w:val="Contents"/>
    <w:basedOn w:val="TOC1"/>
    <w:link w:val="ContentsChar"/>
    <w:qFormat/>
    <w:rsid w:val="003B43BC"/>
    <w:pPr>
      <w:tabs>
        <w:tab w:val="right" w:leader="dot" w:pos="9016"/>
      </w:tabs>
    </w:pPr>
  </w:style>
  <w:style w:type="paragraph" w:customStyle="1" w:styleId="ContentsHeader">
    <w:name w:val="Contents Header"/>
    <w:basedOn w:val="TOCHeading"/>
    <w:link w:val="ContentsHeaderChar"/>
    <w:qFormat/>
    <w:rsid w:val="00595152"/>
    <w:rPr>
      <w:rFonts w:ascii="Verdana" w:hAnsi="Verdana"/>
      <w:b w:val="0"/>
      <w:color w:val="FFC000"/>
      <w:sz w:val="36"/>
      <w:szCs w:val="36"/>
    </w:rPr>
  </w:style>
  <w:style w:type="character" w:customStyle="1" w:styleId="TOC1Char">
    <w:name w:val="TOC 1 Char"/>
    <w:basedOn w:val="DefaultParagraphFont"/>
    <w:link w:val="TOC1"/>
    <w:uiPriority w:val="39"/>
    <w:rsid w:val="003B43BC"/>
    <w:rPr>
      <w:rFonts w:ascii="Verdana" w:hAnsi="Verdana"/>
      <w:sz w:val="22"/>
      <w:szCs w:val="22"/>
    </w:rPr>
  </w:style>
  <w:style w:type="character" w:customStyle="1" w:styleId="ContentsChar">
    <w:name w:val="Contents Char"/>
    <w:basedOn w:val="TOC1Char"/>
    <w:link w:val="Contents"/>
    <w:rsid w:val="003B43BC"/>
    <w:rPr>
      <w:rFonts w:ascii="Verdana" w:hAnsi="Verdana"/>
      <w:sz w:val="22"/>
      <w:szCs w:val="22"/>
    </w:rPr>
  </w:style>
  <w:style w:type="character" w:customStyle="1" w:styleId="TOCHeadingChar">
    <w:name w:val="TOC Heading Char"/>
    <w:basedOn w:val="Heading1Char"/>
    <w:link w:val="TOCHeading"/>
    <w:uiPriority w:val="39"/>
    <w:semiHidden/>
    <w:rsid w:val="00595152"/>
    <w:rPr>
      <w:rFonts w:ascii="Cambria" w:eastAsia="Times New Roman" w:hAnsi="Cambria" w:cs="Times New Roman"/>
      <w:b/>
      <w:bCs/>
      <w:color w:val="365F91"/>
      <w:sz w:val="28"/>
      <w:szCs w:val="28"/>
      <w:lang w:val="en-US" w:eastAsia="ja-JP"/>
    </w:rPr>
  </w:style>
  <w:style w:type="character" w:customStyle="1" w:styleId="ContentsHeaderChar">
    <w:name w:val="Contents Header Char"/>
    <w:basedOn w:val="TOCHeadingChar"/>
    <w:link w:val="ContentsHeader"/>
    <w:rsid w:val="00595152"/>
    <w:rPr>
      <w:rFonts w:ascii="Verdana" w:eastAsia="Times New Roman" w:hAnsi="Verdana" w:cs="Times New Roman"/>
      <w:b w:val="0"/>
      <w:bCs/>
      <w:color w:val="FFC000"/>
      <w:sz w:val="36"/>
      <w:szCs w:val="36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78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779636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90410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34259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362542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83686">
          <w:marLeft w:val="57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24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5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4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8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1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771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867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3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x0105819\AppData\Local\Microsoft\Windows\Temporary%20Internet%20Files\Content.Outlook\601ZGQVM\ACSBD%20Report%20cover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BBB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9923EA7-AE67-454F-8A68-6084A48EA8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ACSBD Report cover</Template>
  <TotalTime>221</TotalTime>
  <Pages>8</Pages>
  <Words>1198</Words>
  <Characters>6832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Community Preferences for Digital Futures</vt:lpstr>
    </vt:vector>
  </TitlesOfParts>
  <Company>University of Southern Queensland</Company>
  <LinksUpToDate>false</LinksUpToDate>
  <CharactersWithSpaces>8014</CharactersWithSpaces>
  <SharedDoc>false</SharedDoc>
  <HLinks>
    <vt:vector size="186" baseType="variant">
      <vt:variant>
        <vt:i4>4521995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_ENREF_4</vt:lpwstr>
      </vt:variant>
      <vt:variant>
        <vt:i4>4521995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_ENREF_4</vt:lpwstr>
      </vt:variant>
      <vt:variant>
        <vt:i4>4718603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_ENREF_9</vt:lpwstr>
      </vt:variant>
      <vt:variant>
        <vt:i4>4194315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_ENREF_11</vt:lpwstr>
      </vt:variant>
      <vt:variant>
        <vt:i4>4653067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_ENREF_6</vt:lpwstr>
      </vt:variant>
      <vt:variant>
        <vt:i4>4456459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_ENREF_5</vt:lpwstr>
      </vt:variant>
      <vt:variant>
        <vt:i4>4718603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_ENREF_9</vt:lpwstr>
      </vt:variant>
      <vt:variant>
        <vt:i4>4587531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_ENREF_7</vt:lpwstr>
      </vt:variant>
      <vt:variant>
        <vt:i4>4784139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_ENREF_8</vt:lpwstr>
      </vt:variant>
      <vt:variant>
        <vt:i4>4784139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_ENREF_8</vt:lpwstr>
      </vt:variant>
      <vt:variant>
        <vt:i4>4194315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_ENREF_10</vt:lpwstr>
      </vt:variant>
      <vt:variant>
        <vt:i4>4194315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_ENREF_1</vt:lpwstr>
      </vt:variant>
      <vt:variant>
        <vt:i4>4325387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_ENREF_3</vt:lpwstr>
      </vt:variant>
      <vt:variant>
        <vt:i4>4325387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_ENREF_3</vt:lpwstr>
      </vt:variant>
      <vt:variant>
        <vt:i4>4390923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_ENREF_2</vt:lpwstr>
      </vt:variant>
      <vt:variant>
        <vt:i4>1376311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_Toc353006716</vt:lpwstr>
      </vt:variant>
      <vt:variant>
        <vt:i4>1376311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_Toc353006715</vt:lpwstr>
      </vt:variant>
      <vt:variant>
        <vt:i4>1376311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_Toc353006714</vt:lpwstr>
      </vt:variant>
      <vt:variant>
        <vt:i4>1376311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_Toc353006713</vt:lpwstr>
      </vt:variant>
      <vt:variant>
        <vt:i4>1376311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_Toc353006712</vt:lpwstr>
      </vt:variant>
      <vt:variant>
        <vt:i4>1376311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_Toc353006711</vt:lpwstr>
      </vt:variant>
      <vt:variant>
        <vt:i4>1376311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_Toc353006710</vt:lpwstr>
      </vt:variant>
      <vt:variant>
        <vt:i4>1310775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_Toc353006709</vt:lpwstr>
      </vt:variant>
      <vt:variant>
        <vt:i4>1310775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_Toc353006708</vt:lpwstr>
      </vt:variant>
      <vt:variant>
        <vt:i4>1310775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_Toc353006707</vt:lpwstr>
      </vt:variant>
      <vt:variant>
        <vt:i4>1310775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_Toc353006706</vt:lpwstr>
      </vt:variant>
      <vt:variant>
        <vt:i4>1310775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_Toc353006705</vt:lpwstr>
      </vt:variant>
      <vt:variant>
        <vt:i4>1310775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_Toc353006704</vt:lpwstr>
      </vt:variant>
      <vt:variant>
        <vt:i4>1310775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_Toc353006703</vt:lpwstr>
      </vt:variant>
      <vt:variant>
        <vt:i4>1310775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_Toc353006702</vt:lpwstr>
      </vt:variant>
      <vt:variant>
        <vt:i4>1310775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_Toc353006701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Community Preferences for Digital Futures</dc:title>
  <dc:subject>Regional Perspectives</dc:subject>
  <dc:creator>Tony McLachlan</dc:creator>
  <cp:lastModifiedBy>Russell Waldron</cp:lastModifiedBy>
  <cp:revision>93</cp:revision>
  <cp:lastPrinted>2018-03-08T06:49:00Z</cp:lastPrinted>
  <dcterms:created xsi:type="dcterms:W3CDTF">2015-05-18T01:50:00Z</dcterms:created>
  <dcterms:modified xsi:type="dcterms:W3CDTF">2018-03-09T05:15:00Z</dcterms:modified>
</cp:coreProperties>
</file>